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21D8" w:rsidRPr="00DB61C2" w:rsidRDefault="00C921D8" w:rsidP="00C408DE">
      <w:pPr>
        <w:pStyle w:val="NoSpacing"/>
        <w:rPr>
          <w:rStyle w:val="SubtleEmphasis"/>
          <w:rFonts w:asciiTheme="minorHAnsi" w:hAnsiTheme="minorHAnsi" w:cs="Calibri"/>
          <w:i w:val="0"/>
          <w:iCs w:val="0"/>
        </w:rPr>
      </w:pPr>
      <w:bookmarkStart w:id="0" w:name="_Toc342560222"/>
      <w:bookmarkStart w:id="1" w:name="_Toc438558584"/>
      <w:r w:rsidRPr="00DB61C2">
        <w:rPr>
          <w:rFonts w:asciiTheme="minorHAnsi" w:hAnsiTheme="minorHAnsi"/>
        </w:rPr>
        <w:t>Revision &amp; Sign-</w:t>
      </w:r>
      <w:r w:rsidRPr="00DB61C2">
        <w:rPr>
          <w:rFonts w:asciiTheme="minorHAnsi" w:hAnsiTheme="minorHAnsi"/>
          <w:i/>
        </w:rPr>
        <w:t>off</w:t>
      </w:r>
      <w:r w:rsidRPr="00DB61C2">
        <w:rPr>
          <w:rFonts w:asciiTheme="minorHAnsi" w:hAnsiTheme="minorHAnsi"/>
        </w:rPr>
        <w:t xml:space="preserve"> Sheet</w:t>
      </w:r>
      <w:bookmarkEnd w:id="0"/>
      <w:bookmarkEnd w:id="1"/>
      <w:r w:rsidRPr="00DB61C2">
        <w:rPr>
          <w:rFonts w:asciiTheme="minorHAnsi" w:hAnsiTheme="minorHAnsi"/>
        </w:rPr>
        <w:t xml:space="preserve"> </w:t>
      </w:r>
    </w:p>
    <w:bookmarkStart w:id="2" w:name="_Toc9517487" w:displacedByCustomXml="next"/>
    <w:bookmarkStart w:id="3" w:name="_Toc437271763" w:displacedByCustomXml="next"/>
    <w:bookmarkStart w:id="4" w:name="_Toc437271992" w:displacedByCustomXml="next"/>
    <w:bookmarkStart w:id="5" w:name="_Toc437609284" w:displacedByCustomXml="next"/>
    <w:sdt>
      <w:sdtPr>
        <w:rPr>
          <w:rFonts w:eastAsiaTheme="minorHAnsi" w:cstheme="minorBidi"/>
          <w:bCs w:val="0"/>
          <w:color w:val="auto"/>
          <w:sz w:val="22"/>
          <w:szCs w:val="22"/>
        </w:rPr>
        <w:id w:val="1244060499"/>
        <w:docPartObj>
          <w:docPartGallery w:val="Table of Contents"/>
          <w:docPartUnique/>
        </w:docPartObj>
      </w:sdtPr>
      <w:sdtEndPr>
        <w:rPr>
          <w:b/>
          <w:noProof/>
        </w:rPr>
      </w:sdtEndPr>
      <w:sdtContent>
        <w:p w:rsidR="0090024D" w:rsidRPr="00DB61C2" w:rsidRDefault="0090024D" w:rsidP="00AE5460">
          <w:pPr>
            <w:pStyle w:val="Heading1"/>
            <w:spacing w:before="0" w:after="120" w:line="360" w:lineRule="auto"/>
          </w:pPr>
          <w:r w:rsidRPr="00DB61C2">
            <w:t>Table of Contents</w:t>
          </w:r>
          <w:bookmarkEnd w:id="2"/>
        </w:p>
        <w:p w:rsidR="001869D9" w:rsidRDefault="0090024D">
          <w:pPr>
            <w:pStyle w:val="TOC1"/>
            <w:tabs>
              <w:tab w:val="right" w:leader="dot" w:pos="10160"/>
            </w:tabs>
            <w:rPr>
              <w:rFonts w:asciiTheme="minorHAnsi" w:eastAsiaTheme="minorEastAsia" w:hAnsiTheme="minorHAnsi" w:cstheme="minorBidi"/>
              <w:b w:val="0"/>
              <w:bCs w:val="0"/>
              <w:noProof/>
              <w:color w:val="auto"/>
              <w:sz w:val="22"/>
              <w:szCs w:val="22"/>
            </w:rPr>
          </w:pPr>
          <w:r w:rsidRPr="00DB61C2">
            <w:rPr>
              <w:rFonts w:asciiTheme="minorHAnsi" w:hAnsiTheme="minorHAnsi"/>
            </w:rPr>
            <w:fldChar w:fldCharType="begin"/>
          </w:r>
          <w:r w:rsidRPr="00DB61C2">
            <w:rPr>
              <w:rFonts w:asciiTheme="minorHAnsi" w:hAnsiTheme="minorHAnsi"/>
            </w:rPr>
            <w:instrText xml:space="preserve"> TOC \o "1-3" \h \z \u </w:instrText>
          </w:r>
          <w:r w:rsidRPr="00DB61C2">
            <w:rPr>
              <w:rFonts w:asciiTheme="minorHAnsi" w:hAnsiTheme="minorHAnsi"/>
            </w:rPr>
            <w:fldChar w:fldCharType="separate"/>
          </w:r>
          <w:hyperlink w:anchor="_Toc9517487" w:history="1">
            <w:r w:rsidR="001869D9" w:rsidRPr="001410D7">
              <w:rPr>
                <w:rStyle w:val="Hyperlink"/>
                <w:noProof/>
              </w:rPr>
              <w:t>Table of Contents</w:t>
            </w:r>
            <w:r w:rsidR="001869D9">
              <w:rPr>
                <w:noProof/>
                <w:webHidden/>
              </w:rPr>
              <w:tab/>
            </w:r>
            <w:r w:rsidR="001869D9">
              <w:rPr>
                <w:noProof/>
                <w:webHidden/>
              </w:rPr>
              <w:fldChar w:fldCharType="begin"/>
            </w:r>
            <w:r w:rsidR="001869D9">
              <w:rPr>
                <w:noProof/>
                <w:webHidden/>
              </w:rPr>
              <w:instrText xml:space="preserve"> PAGEREF _Toc9517487 \h </w:instrText>
            </w:r>
            <w:r w:rsidR="001869D9">
              <w:rPr>
                <w:noProof/>
                <w:webHidden/>
              </w:rPr>
            </w:r>
            <w:r w:rsidR="001869D9">
              <w:rPr>
                <w:noProof/>
                <w:webHidden/>
              </w:rPr>
              <w:fldChar w:fldCharType="separate"/>
            </w:r>
            <w:r w:rsidR="001869D9">
              <w:rPr>
                <w:noProof/>
                <w:webHidden/>
              </w:rPr>
              <w:t>2</w:t>
            </w:r>
            <w:r w:rsidR="001869D9">
              <w:rPr>
                <w:noProof/>
                <w:webHidden/>
              </w:rPr>
              <w:fldChar w:fldCharType="end"/>
            </w:r>
          </w:hyperlink>
        </w:p>
        <w:p w:rsidR="001869D9" w:rsidRDefault="00B84215">
          <w:pPr>
            <w:pStyle w:val="TOC1"/>
            <w:tabs>
              <w:tab w:val="right" w:leader="dot" w:pos="10160"/>
            </w:tabs>
            <w:rPr>
              <w:rFonts w:asciiTheme="minorHAnsi" w:eastAsiaTheme="minorEastAsia" w:hAnsiTheme="minorHAnsi" w:cstheme="minorBidi"/>
              <w:b w:val="0"/>
              <w:bCs w:val="0"/>
              <w:noProof/>
              <w:color w:val="auto"/>
              <w:sz w:val="22"/>
              <w:szCs w:val="22"/>
            </w:rPr>
          </w:pPr>
          <w:hyperlink w:anchor="_Toc9517488" w:history="1">
            <w:r w:rsidR="001869D9" w:rsidRPr="001410D7">
              <w:rPr>
                <w:rStyle w:val="Hyperlink"/>
                <w:noProof/>
              </w:rPr>
              <w:t>Introduction</w:t>
            </w:r>
            <w:r w:rsidR="001869D9">
              <w:rPr>
                <w:noProof/>
                <w:webHidden/>
              </w:rPr>
              <w:tab/>
            </w:r>
            <w:r w:rsidR="001869D9">
              <w:rPr>
                <w:noProof/>
                <w:webHidden/>
              </w:rPr>
              <w:fldChar w:fldCharType="begin"/>
            </w:r>
            <w:r w:rsidR="001869D9">
              <w:rPr>
                <w:noProof/>
                <w:webHidden/>
              </w:rPr>
              <w:instrText xml:space="preserve"> PAGEREF _Toc9517488 \h </w:instrText>
            </w:r>
            <w:r w:rsidR="001869D9">
              <w:rPr>
                <w:noProof/>
                <w:webHidden/>
              </w:rPr>
            </w:r>
            <w:r w:rsidR="001869D9">
              <w:rPr>
                <w:noProof/>
                <w:webHidden/>
              </w:rPr>
              <w:fldChar w:fldCharType="separate"/>
            </w:r>
            <w:r w:rsidR="001869D9">
              <w:rPr>
                <w:noProof/>
                <w:webHidden/>
              </w:rPr>
              <w:t>3</w:t>
            </w:r>
            <w:r w:rsidR="001869D9">
              <w:rPr>
                <w:noProof/>
                <w:webHidden/>
              </w:rPr>
              <w:fldChar w:fldCharType="end"/>
            </w:r>
          </w:hyperlink>
        </w:p>
        <w:p w:rsidR="001869D9" w:rsidRDefault="00B84215">
          <w:pPr>
            <w:pStyle w:val="TOC2"/>
            <w:tabs>
              <w:tab w:val="right" w:leader="dot" w:pos="10160"/>
            </w:tabs>
            <w:rPr>
              <w:rFonts w:asciiTheme="minorHAnsi" w:eastAsiaTheme="minorEastAsia" w:hAnsiTheme="minorHAnsi" w:cstheme="minorBidi"/>
              <w:i w:val="0"/>
              <w:iCs w:val="0"/>
              <w:noProof/>
              <w:color w:val="auto"/>
              <w:sz w:val="22"/>
              <w:szCs w:val="22"/>
            </w:rPr>
          </w:pPr>
          <w:hyperlink w:anchor="_Toc9517489" w:history="1">
            <w:r w:rsidR="001869D9" w:rsidRPr="001410D7">
              <w:rPr>
                <w:rStyle w:val="Hyperlink"/>
                <w:noProof/>
              </w:rPr>
              <w:t>Project Summary</w:t>
            </w:r>
            <w:r w:rsidR="001869D9">
              <w:rPr>
                <w:noProof/>
                <w:webHidden/>
              </w:rPr>
              <w:tab/>
            </w:r>
            <w:r w:rsidR="001869D9">
              <w:rPr>
                <w:noProof/>
                <w:webHidden/>
              </w:rPr>
              <w:fldChar w:fldCharType="begin"/>
            </w:r>
            <w:r w:rsidR="001869D9">
              <w:rPr>
                <w:noProof/>
                <w:webHidden/>
              </w:rPr>
              <w:instrText xml:space="preserve"> PAGEREF _Toc9517489 \h </w:instrText>
            </w:r>
            <w:r w:rsidR="001869D9">
              <w:rPr>
                <w:noProof/>
                <w:webHidden/>
              </w:rPr>
            </w:r>
            <w:r w:rsidR="001869D9">
              <w:rPr>
                <w:noProof/>
                <w:webHidden/>
              </w:rPr>
              <w:fldChar w:fldCharType="separate"/>
            </w:r>
            <w:r w:rsidR="001869D9">
              <w:rPr>
                <w:noProof/>
                <w:webHidden/>
              </w:rPr>
              <w:t>3</w:t>
            </w:r>
            <w:r w:rsidR="001869D9">
              <w:rPr>
                <w:noProof/>
                <w:webHidden/>
              </w:rPr>
              <w:fldChar w:fldCharType="end"/>
            </w:r>
          </w:hyperlink>
        </w:p>
        <w:p w:rsidR="001869D9" w:rsidRDefault="00B84215">
          <w:pPr>
            <w:pStyle w:val="TOC3"/>
            <w:tabs>
              <w:tab w:val="left" w:pos="880"/>
              <w:tab w:val="right" w:leader="dot" w:pos="10160"/>
            </w:tabs>
            <w:rPr>
              <w:rFonts w:eastAsiaTheme="minorEastAsia"/>
              <w:noProof/>
            </w:rPr>
          </w:pPr>
          <w:hyperlink w:anchor="_Toc9517490" w:history="1">
            <w:r w:rsidR="001869D9" w:rsidRPr="001410D7">
              <w:rPr>
                <w:rStyle w:val="Hyperlink"/>
                <w:noProof/>
              </w:rPr>
              <w:t>1.</w:t>
            </w:r>
            <w:r w:rsidR="001869D9">
              <w:rPr>
                <w:rFonts w:eastAsiaTheme="minorEastAsia"/>
                <w:noProof/>
              </w:rPr>
              <w:tab/>
            </w:r>
            <w:r w:rsidR="001869D9" w:rsidRPr="001410D7">
              <w:rPr>
                <w:rStyle w:val="Hyperlink"/>
                <w:noProof/>
              </w:rPr>
              <w:t>Background</w:t>
            </w:r>
            <w:r w:rsidR="001869D9">
              <w:rPr>
                <w:noProof/>
                <w:webHidden/>
              </w:rPr>
              <w:tab/>
            </w:r>
            <w:r w:rsidR="001869D9">
              <w:rPr>
                <w:noProof/>
                <w:webHidden/>
              </w:rPr>
              <w:fldChar w:fldCharType="begin"/>
            </w:r>
            <w:r w:rsidR="001869D9">
              <w:rPr>
                <w:noProof/>
                <w:webHidden/>
              </w:rPr>
              <w:instrText xml:space="preserve"> PAGEREF _Toc9517490 \h </w:instrText>
            </w:r>
            <w:r w:rsidR="001869D9">
              <w:rPr>
                <w:noProof/>
                <w:webHidden/>
              </w:rPr>
            </w:r>
            <w:r w:rsidR="001869D9">
              <w:rPr>
                <w:noProof/>
                <w:webHidden/>
              </w:rPr>
              <w:fldChar w:fldCharType="separate"/>
            </w:r>
            <w:r w:rsidR="001869D9">
              <w:rPr>
                <w:noProof/>
                <w:webHidden/>
              </w:rPr>
              <w:t>3</w:t>
            </w:r>
            <w:r w:rsidR="001869D9">
              <w:rPr>
                <w:noProof/>
                <w:webHidden/>
              </w:rPr>
              <w:fldChar w:fldCharType="end"/>
            </w:r>
          </w:hyperlink>
        </w:p>
        <w:p w:rsidR="001869D9" w:rsidRDefault="00B84215">
          <w:pPr>
            <w:pStyle w:val="TOC3"/>
            <w:tabs>
              <w:tab w:val="left" w:pos="880"/>
              <w:tab w:val="right" w:leader="dot" w:pos="10160"/>
            </w:tabs>
            <w:rPr>
              <w:rFonts w:eastAsiaTheme="minorEastAsia"/>
              <w:noProof/>
            </w:rPr>
          </w:pPr>
          <w:hyperlink w:anchor="_Toc9517491" w:history="1">
            <w:r w:rsidR="001869D9" w:rsidRPr="001410D7">
              <w:rPr>
                <w:rStyle w:val="Hyperlink"/>
                <w:noProof/>
              </w:rPr>
              <w:t>2.</w:t>
            </w:r>
            <w:r w:rsidR="001869D9">
              <w:rPr>
                <w:rFonts w:eastAsiaTheme="minorEastAsia"/>
                <w:noProof/>
              </w:rPr>
              <w:tab/>
            </w:r>
            <w:r w:rsidR="001869D9" w:rsidRPr="001410D7">
              <w:rPr>
                <w:rStyle w:val="Hyperlink"/>
                <w:noProof/>
              </w:rPr>
              <w:t>Objectives</w:t>
            </w:r>
            <w:r w:rsidR="001869D9">
              <w:rPr>
                <w:noProof/>
                <w:webHidden/>
              </w:rPr>
              <w:tab/>
            </w:r>
            <w:r w:rsidR="001869D9">
              <w:rPr>
                <w:noProof/>
                <w:webHidden/>
              </w:rPr>
              <w:fldChar w:fldCharType="begin"/>
            </w:r>
            <w:r w:rsidR="001869D9">
              <w:rPr>
                <w:noProof/>
                <w:webHidden/>
              </w:rPr>
              <w:instrText xml:space="preserve"> PAGEREF _Toc9517491 \h </w:instrText>
            </w:r>
            <w:r w:rsidR="001869D9">
              <w:rPr>
                <w:noProof/>
                <w:webHidden/>
              </w:rPr>
            </w:r>
            <w:r w:rsidR="001869D9">
              <w:rPr>
                <w:noProof/>
                <w:webHidden/>
              </w:rPr>
              <w:fldChar w:fldCharType="separate"/>
            </w:r>
            <w:r w:rsidR="001869D9">
              <w:rPr>
                <w:noProof/>
                <w:webHidden/>
              </w:rPr>
              <w:t>3</w:t>
            </w:r>
            <w:r w:rsidR="001869D9">
              <w:rPr>
                <w:noProof/>
                <w:webHidden/>
              </w:rPr>
              <w:fldChar w:fldCharType="end"/>
            </w:r>
          </w:hyperlink>
        </w:p>
        <w:p w:rsidR="001869D9" w:rsidRDefault="00B84215">
          <w:pPr>
            <w:pStyle w:val="TOC1"/>
            <w:tabs>
              <w:tab w:val="right" w:leader="dot" w:pos="10160"/>
            </w:tabs>
            <w:rPr>
              <w:rFonts w:asciiTheme="minorHAnsi" w:eastAsiaTheme="minorEastAsia" w:hAnsiTheme="minorHAnsi" w:cstheme="minorBidi"/>
              <w:b w:val="0"/>
              <w:bCs w:val="0"/>
              <w:noProof/>
              <w:color w:val="auto"/>
              <w:sz w:val="22"/>
              <w:szCs w:val="22"/>
            </w:rPr>
          </w:pPr>
          <w:hyperlink w:anchor="_Toc9517492" w:history="1">
            <w:r w:rsidR="001869D9" w:rsidRPr="001410D7">
              <w:rPr>
                <w:rStyle w:val="Hyperlink"/>
                <w:noProof/>
              </w:rPr>
              <w:t>Business Requirements</w:t>
            </w:r>
            <w:r w:rsidR="001869D9">
              <w:rPr>
                <w:noProof/>
                <w:webHidden/>
              </w:rPr>
              <w:tab/>
            </w:r>
            <w:r w:rsidR="001869D9">
              <w:rPr>
                <w:noProof/>
                <w:webHidden/>
              </w:rPr>
              <w:fldChar w:fldCharType="begin"/>
            </w:r>
            <w:r w:rsidR="001869D9">
              <w:rPr>
                <w:noProof/>
                <w:webHidden/>
              </w:rPr>
              <w:instrText xml:space="preserve"> PAGEREF _Toc9517492 \h </w:instrText>
            </w:r>
            <w:r w:rsidR="001869D9">
              <w:rPr>
                <w:noProof/>
                <w:webHidden/>
              </w:rPr>
            </w:r>
            <w:r w:rsidR="001869D9">
              <w:rPr>
                <w:noProof/>
                <w:webHidden/>
              </w:rPr>
              <w:fldChar w:fldCharType="separate"/>
            </w:r>
            <w:r w:rsidR="001869D9">
              <w:rPr>
                <w:noProof/>
                <w:webHidden/>
              </w:rPr>
              <w:t>3</w:t>
            </w:r>
            <w:r w:rsidR="001869D9">
              <w:rPr>
                <w:noProof/>
                <w:webHidden/>
              </w:rPr>
              <w:fldChar w:fldCharType="end"/>
            </w:r>
          </w:hyperlink>
        </w:p>
        <w:p w:rsidR="001869D9" w:rsidRDefault="00B84215">
          <w:pPr>
            <w:pStyle w:val="TOC2"/>
            <w:tabs>
              <w:tab w:val="right" w:leader="dot" w:pos="10160"/>
            </w:tabs>
            <w:rPr>
              <w:rFonts w:asciiTheme="minorHAnsi" w:eastAsiaTheme="minorEastAsia" w:hAnsiTheme="minorHAnsi" w:cstheme="minorBidi"/>
              <w:i w:val="0"/>
              <w:iCs w:val="0"/>
              <w:noProof/>
              <w:color w:val="auto"/>
              <w:sz w:val="22"/>
              <w:szCs w:val="22"/>
            </w:rPr>
          </w:pPr>
          <w:hyperlink w:anchor="_Toc9517493" w:history="1">
            <w:r w:rsidR="001869D9" w:rsidRPr="001410D7">
              <w:rPr>
                <w:rStyle w:val="Hyperlink"/>
                <w:noProof/>
              </w:rPr>
              <w:t>System Stakeholders (Roles)</w:t>
            </w:r>
            <w:r w:rsidR="001869D9">
              <w:rPr>
                <w:noProof/>
                <w:webHidden/>
              </w:rPr>
              <w:tab/>
            </w:r>
            <w:r w:rsidR="001869D9">
              <w:rPr>
                <w:noProof/>
                <w:webHidden/>
              </w:rPr>
              <w:fldChar w:fldCharType="begin"/>
            </w:r>
            <w:r w:rsidR="001869D9">
              <w:rPr>
                <w:noProof/>
                <w:webHidden/>
              </w:rPr>
              <w:instrText xml:space="preserve"> PAGEREF _Toc9517493 \h </w:instrText>
            </w:r>
            <w:r w:rsidR="001869D9">
              <w:rPr>
                <w:noProof/>
                <w:webHidden/>
              </w:rPr>
            </w:r>
            <w:r w:rsidR="001869D9">
              <w:rPr>
                <w:noProof/>
                <w:webHidden/>
              </w:rPr>
              <w:fldChar w:fldCharType="separate"/>
            </w:r>
            <w:r w:rsidR="001869D9">
              <w:rPr>
                <w:noProof/>
                <w:webHidden/>
              </w:rPr>
              <w:t>3</w:t>
            </w:r>
            <w:r w:rsidR="001869D9">
              <w:rPr>
                <w:noProof/>
                <w:webHidden/>
              </w:rPr>
              <w:fldChar w:fldCharType="end"/>
            </w:r>
          </w:hyperlink>
        </w:p>
        <w:p w:rsidR="001869D9" w:rsidRDefault="00B84215">
          <w:pPr>
            <w:pStyle w:val="TOC2"/>
            <w:tabs>
              <w:tab w:val="right" w:leader="dot" w:pos="10160"/>
            </w:tabs>
            <w:rPr>
              <w:rFonts w:asciiTheme="minorHAnsi" w:eastAsiaTheme="minorEastAsia" w:hAnsiTheme="minorHAnsi" w:cstheme="minorBidi"/>
              <w:i w:val="0"/>
              <w:iCs w:val="0"/>
              <w:noProof/>
              <w:color w:val="auto"/>
              <w:sz w:val="22"/>
              <w:szCs w:val="22"/>
            </w:rPr>
          </w:pPr>
          <w:hyperlink w:anchor="_Toc9517494" w:history="1">
            <w:r w:rsidR="001869D9" w:rsidRPr="001410D7">
              <w:rPr>
                <w:rStyle w:val="Hyperlink"/>
                <w:noProof/>
              </w:rPr>
              <w:t>Functional Requirements</w:t>
            </w:r>
            <w:r w:rsidR="001869D9">
              <w:rPr>
                <w:noProof/>
                <w:webHidden/>
              </w:rPr>
              <w:tab/>
            </w:r>
            <w:r w:rsidR="001869D9">
              <w:rPr>
                <w:noProof/>
                <w:webHidden/>
              </w:rPr>
              <w:fldChar w:fldCharType="begin"/>
            </w:r>
            <w:r w:rsidR="001869D9">
              <w:rPr>
                <w:noProof/>
                <w:webHidden/>
              </w:rPr>
              <w:instrText xml:space="preserve"> PAGEREF _Toc9517494 \h </w:instrText>
            </w:r>
            <w:r w:rsidR="001869D9">
              <w:rPr>
                <w:noProof/>
                <w:webHidden/>
              </w:rPr>
            </w:r>
            <w:r w:rsidR="001869D9">
              <w:rPr>
                <w:noProof/>
                <w:webHidden/>
              </w:rPr>
              <w:fldChar w:fldCharType="separate"/>
            </w:r>
            <w:r w:rsidR="001869D9">
              <w:rPr>
                <w:noProof/>
                <w:webHidden/>
              </w:rPr>
              <w:t>3</w:t>
            </w:r>
            <w:r w:rsidR="001869D9">
              <w:rPr>
                <w:noProof/>
                <w:webHidden/>
              </w:rPr>
              <w:fldChar w:fldCharType="end"/>
            </w:r>
          </w:hyperlink>
        </w:p>
        <w:p w:rsidR="001869D9" w:rsidRDefault="00B84215">
          <w:pPr>
            <w:pStyle w:val="TOC2"/>
            <w:tabs>
              <w:tab w:val="right" w:leader="dot" w:pos="10160"/>
            </w:tabs>
            <w:rPr>
              <w:rFonts w:asciiTheme="minorHAnsi" w:eastAsiaTheme="minorEastAsia" w:hAnsiTheme="minorHAnsi" w:cstheme="minorBidi"/>
              <w:i w:val="0"/>
              <w:iCs w:val="0"/>
              <w:noProof/>
              <w:color w:val="auto"/>
              <w:sz w:val="22"/>
              <w:szCs w:val="22"/>
            </w:rPr>
          </w:pPr>
          <w:hyperlink w:anchor="_Toc9517495" w:history="1">
            <w:r w:rsidR="001869D9" w:rsidRPr="001410D7">
              <w:rPr>
                <w:rStyle w:val="Hyperlink"/>
                <w:noProof/>
              </w:rPr>
              <w:t>Role Permission Matrix</w:t>
            </w:r>
            <w:r w:rsidR="001869D9">
              <w:rPr>
                <w:noProof/>
                <w:webHidden/>
              </w:rPr>
              <w:tab/>
            </w:r>
            <w:r w:rsidR="001869D9">
              <w:rPr>
                <w:noProof/>
                <w:webHidden/>
              </w:rPr>
              <w:fldChar w:fldCharType="begin"/>
            </w:r>
            <w:r w:rsidR="001869D9">
              <w:rPr>
                <w:noProof/>
                <w:webHidden/>
              </w:rPr>
              <w:instrText xml:space="preserve"> PAGEREF _Toc9517495 \h </w:instrText>
            </w:r>
            <w:r w:rsidR="001869D9">
              <w:rPr>
                <w:noProof/>
                <w:webHidden/>
              </w:rPr>
            </w:r>
            <w:r w:rsidR="001869D9">
              <w:rPr>
                <w:noProof/>
                <w:webHidden/>
              </w:rPr>
              <w:fldChar w:fldCharType="separate"/>
            </w:r>
            <w:r w:rsidR="001869D9">
              <w:rPr>
                <w:noProof/>
                <w:webHidden/>
              </w:rPr>
              <w:t>7</w:t>
            </w:r>
            <w:r w:rsidR="001869D9">
              <w:rPr>
                <w:noProof/>
                <w:webHidden/>
              </w:rPr>
              <w:fldChar w:fldCharType="end"/>
            </w:r>
          </w:hyperlink>
        </w:p>
        <w:p w:rsidR="001869D9" w:rsidRDefault="00B84215">
          <w:pPr>
            <w:pStyle w:val="TOC1"/>
            <w:tabs>
              <w:tab w:val="right" w:leader="dot" w:pos="10160"/>
            </w:tabs>
            <w:rPr>
              <w:rFonts w:asciiTheme="minorHAnsi" w:eastAsiaTheme="minorEastAsia" w:hAnsiTheme="minorHAnsi" w:cstheme="minorBidi"/>
              <w:b w:val="0"/>
              <w:bCs w:val="0"/>
              <w:noProof/>
              <w:color w:val="auto"/>
              <w:sz w:val="22"/>
              <w:szCs w:val="22"/>
            </w:rPr>
          </w:pPr>
          <w:hyperlink w:anchor="_Toc9517496" w:history="1">
            <w:r w:rsidR="001869D9" w:rsidRPr="001410D7">
              <w:rPr>
                <w:rStyle w:val="Hyperlink"/>
                <w:noProof/>
              </w:rPr>
              <w:t>Cross Functional Diagram</w:t>
            </w:r>
            <w:r w:rsidR="001869D9">
              <w:rPr>
                <w:noProof/>
                <w:webHidden/>
              </w:rPr>
              <w:tab/>
            </w:r>
            <w:r w:rsidR="001869D9">
              <w:rPr>
                <w:noProof/>
                <w:webHidden/>
              </w:rPr>
              <w:fldChar w:fldCharType="begin"/>
            </w:r>
            <w:r w:rsidR="001869D9">
              <w:rPr>
                <w:noProof/>
                <w:webHidden/>
              </w:rPr>
              <w:instrText xml:space="preserve"> PAGEREF _Toc9517496 \h </w:instrText>
            </w:r>
            <w:r w:rsidR="001869D9">
              <w:rPr>
                <w:noProof/>
                <w:webHidden/>
              </w:rPr>
            </w:r>
            <w:r w:rsidR="001869D9">
              <w:rPr>
                <w:noProof/>
                <w:webHidden/>
              </w:rPr>
              <w:fldChar w:fldCharType="separate"/>
            </w:r>
            <w:r w:rsidR="001869D9">
              <w:rPr>
                <w:noProof/>
                <w:webHidden/>
              </w:rPr>
              <w:t>8</w:t>
            </w:r>
            <w:r w:rsidR="001869D9">
              <w:rPr>
                <w:noProof/>
                <w:webHidden/>
              </w:rPr>
              <w:fldChar w:fldCharType="end"/>
            </w:r>
          </w:hyperlink>
        </w:p>
        <w:p w:rsidR="001869D9" w:rsidRDefault="00B84215">
          <w:pPr>
            <w:pStyle w:val="TOC2"/>
            <w:tabs>
              <w:tab w:val="right" w:leader="dot" w:pos="10160"/>
            </w:tabs>
            <w:rPr>
              <w:rFonts w:asciiTheme="minorHAnsi" w:eastAsiaTheme="minorEastAsia" w:hAnsiTheme="minorHAnsi" w:cstheme="minorBidi"/>
              <w:i w:val="0"/>
              <w:iCs w:val="0"/>
              <w:noProof/>
              <w:color w:val="auto"/>
              <w:sz w:val="22"/>
              <w:szCs w:val="22"/>
            </w:rPr>
          </w:pPr>
          <w:hyperlink w:anchor="_Toc9517497" w:history="1">
            <w:r w:rsidR="001869D9" w:rsidRPr="001410D7">
              <w:rPr>
                <w:rStyle w:val="Hyperlink"/>
                <w:noProof/>
              </w:rPr>
              <w:t>Project Scope</w:t>
            </w:r>
            <w:r w:rsidR="001869D9">
              <w:rPr>
                <w:noProof/>
                <w:webHidden/>
              </w:rPr>
              <w:tab/>
            </w:r>
            <w:r w:rsidR="001869D9">
              <w:rPr>
                <w:noProof/>
                <w:webHidden/>
              </w:rPr>
              <w:fldChar w:fldCharType="begin"/>
            </w:r>
            <w:r w:rsidR="001869D9">
              <w:rPr>
                <w:noProof/>
                <w:webHidden/>
              </w:rPr>
              <w:instrText xml:space="preserve"> PAGEREF _Toc9517497 \h </w:instrText>
            </w:r>
            <w:r w:rsidR="001869D9">
              <w:rPr>
                <w:noProof/>
                <w:webHidden/>
              </w:rPr>
            </w:r>
            <w:r w:rsidR="001869D9">
              <w:rPr>
                <w:noProof/>
                <w:webHidden/>
              </w:rPr>
              <w:fldChar w:fldCharType="separate"/>
            </w:r>
            <w:r w:rsidR="001869D9">
              <w:rPr>
                <w:noProof/>
                <w:webHidden/>
              </w:rPr>
              <w:t>9</w:t>
            </w:r>
            <w:r w:rsidR="001869D9">
              <w:rPr>
                <w:noProof/>
                <w:webHidden/>
              </w:rPr>
              <w:fldChar w:fldCharType="end"/>
            </w:r>
          </w:hyperlink>
        </w:p>
        <w:p w:rsidR="001869D9" w:rsidRDefault="00B84215">
          <w:pPr>
            <w:pStyle w:val="TOC3"/>
            <w:tabs>
              <w:tab w:val="left" w:pos="880"/>
              <w:tab w:val="right" w:leader="dot" w:pos="10160"/>
            </w:tabs>
            <w:rPr>
              <w:rFonts w:eastAsiaTheme="minorEastAsia"/>
              <w:noProof/>
            </w:rPr>
          </w:pPr>
          <w:hyperlink w:anchor="_Toc9517498" w:history="1">
            <w:r w:rsidR="001869D9" w:rsidRPr="001410D7">
              <w:rPr>
                <w:rStyle w:val="Hyperlink"/>
                <w:noProof/>
              </w:rPr>
              <w:t>1.</w:t>
            </w:r>
            <w:r w:rsidR="001869D9">
              <w:rPr>
                <w:rFonts w:eastAsiaTheme="minorEastAsia"/>
                <w:noProof/>
              </w:rPr>
              <w:tab/>
            </w:r>
            <w:r w:rsidR="001869D9" w:rsidRPr="001410D7">
              <w:rPr>
                <w:rStyle w:val="Hyperlink"/>
                <w:noProof/>
              </w:rPr>
              <w:t>Deliverables</w:t>
            </w:r>
            <w:r w:rsidR="001869D9">
              <w:rPr>
                <w:noProof/>
                <w:webHidden/>
              </w:rPr>
              <w:tab/>
            </w:r>
            <w:r w:rsidR="001869D9">
              <w:rPr>
                <w:noProof/>
                <w:webHidden/>
              </w:rPr>
              <w:fldChar w:fldCharType="begin"/>
            </w:r>
            <w:r w:rsidR="001869D9">
              <w:rPr>
                <w:noProof/>
                <w:webHidden/>
              </w:rPr>
              <w:instrText xml:space="preserve"> PAGEREF _Toc9517498 \h </w:instrText>
            </w:r>
            <w:r w:rsidR="001869D9">
              <w:rPr>
                <w:noProof/>
                <w:webHidden/>
              </w:rPr>
            </w:r>
            <w:r w:rsidR="001869D9">
              <w:rPr>
                <w:noProof/>
                <w:webHidden/>
              </w:rPr>
              <w:fldChar w:fldCharType="separate"/>
            </w:r>
            <w:r w:rsidR="001869D9">
              <w:rPr>
                <w:noProof/>
                <w:webHidden/>
              </w:rPr>
              <w:t>9</w:t>
            </w:r>
            <w:r w:rsidR="001869D9">
              <w:rPr>
                <w:noProof/>
                <w:webHidden/>
              </w:rPr>
              <w:fldChar w:fldCharType="end"/>
            </w:r>
          </w:hyperlink>
        </w:p>
        <w:p w:rsidR="001869D9" w:rsidRDefault="00B84215">
          <w:pPr>
            <w:pStyle w:val="TOC3"/>
            <w:tabs>
              <w:tab w:val="left" w:pos="880"/>
              <w:tab w:val="right" w:leader="dot" w:pos="10160"/>
            </w:tabs>
            <w:rPr>
              <w:rFonts w:eastAsiaTheme="minorEastAsia"/>
              <w:noProof/>
            </w:rPr>
          </w:pPr>
          <w:hyperlink w:anchor="_Toc9517499" w:history="1">
            <w:r w:rsidR="001869D9" w:rsidRPr="001410D7">
              <w:rPr>
                <w:rStyle w:val="Hyperlink"/>
                <w:noProof/>
              </w:rPr>
              <w:t>2.</w:t>
            </w:r>
            <w:r w:rsidR="001869D9">
              <w:rPr>
                <w:rFonts w:eastAsiaTheme="minorEastAsia"/>
                <w:noProof/>
              </w:rPr>
              <w:tab/>
            </w:r>
            <w:r w:rsidR="001869D9" w:rsidRPr="001410D7">
              <w:rPr>
                <w:rStyle w:val="Hyperlink"/>
                <w:noProof/>
              </w:rPr>
              <w:t>Assumptions</w:t>
            </w:r>
            <w:r w:rsidR="001869D9">
              <w:rPr>
                <w:noProof/>
                <w:webHidden/>
              </w:rPr>
              <w:tab/>
            </w:r>
            <w:r w:rsidR="001869D9">
              <w:rPr>
                <w:noProof/>
                <w:webHidden/>
              </w:rPr>
              <w:fldChar w:fldCharType="begin"/>
            </w:r>
            <w:r w:rsidR="001869D9">
              <w:rPr>
                <w:noProof/>
                <w:webHidden/>
              </w:rPr>
              <w:instrText xml:space="preserve"> PAGEREF _Toc9517499 \h </w:instrText>
            </w:r>
            <w:r w:rsidR="001869D9">
              <w:rPr>
                <w:noProof/>
                <w:webHidden/>
              </w:rPr>
            </w:r>
            <w:r w:rsidR="001869D9">
              <w:rPr>
                <w:noProof/>
                <w:webHidden/>
              </w:rPr>
              <w:fldChar w:fldCharType="separate"/>
            </w:r>
            <w:r w:rsidR="001869D9">
              <w:rPr>
                <w:noProof/>
                <w:webHidden/>
              </w:rPr>
              <w:t>9</w:t>
            </w:r>
            <w:r w:rsidR="001869D9">
              <w:rPr>
                <w:noProof/>
                <w:webHidden/>
              </w:rPr>
              <w:fldChar w:fldCharType="end"/>
            </w:r>
          </w:hyperlink>
        </w:p>
        <w:p w:rsidR="001869D9" w:rsidRDefault="00B84215">
          <w:pPr>
            <w:pStyle w:val="TOC3"/>
            <w:tabs>
              <w:tab w:val="left" w:pos="880"/>
              <w:tab w:val="right" w:leader="dot" w:pos="10160"/>
            </w:tabs>
            <w:rPr>
              <w:rFonts w:eastAsiaTheme="minorEastAsia"/>
              <w:noProof/>
            </w:rPr>
          </w:pPr>
          <w:hyperlink w:anchor="_Toc9517500" w:history="1">
            <w:r w:rsidR="001869D9" w:rsidRPr="001410D7">
              <w:rPr>
                <w:rStyle w:val="Hyperlink"/>
                <w:noProof/>
              </w:rPr>
              <w:t>3.</w:t>
            </w:r>
            <w:r w:rsidR="001869D9">
              <w:rPr>
                <w:rFonts w:eastAsiaTheme="minorEastAsia"/>
                <w:noProof/>
              </w:rPr>
              <w:tab/>
            </w:r>
            <w:r w:rsidR="001869D9" w:rsidRPr="001410D7">
              <w:rPr>
                <w:rStyle w:val="Hyperlink"/>
                <w:noProof/>
              </w:rPr>
              <w:t>Out of Scope</w:t>
            </w:r>
            <w:r w:rsidR="001869D9">
              <w:rPr>
                <w:noProof/>
                <w:webHidden/>
              </w:rPr>
              <w:tab/>
            </w:r>
            <w:r w:rsidR="001869D9">
              <w:rPr>
                <w:noProof/>
                <w:webHidden/>
              </w:rPr>
              <w:fldChar w:fldCharType="begin"/>
            </w:r>
            <w:r w:rsidR="001869D9">
              <w:rPr>
                <w:noProof/>
                <w:webHidden/>
              </w:rPr>
              <w:instrText xml:space="preserve"> PAGEREF _Toc9517500 \h </w:instrText>
            </w:r>
            <w:r w:rsidR="001869D9">
              <w:rPr>
                <w:noProof/>
                <w:webHidden/>
              </w:rPr>
            </w:r>
            <w:r w:rsidR="001869D9">
              <w:rPr>
                <w:noProof/>
                <w:webHidden/>
              </w:rPr>
              <w:fldChar w:fldCharType="separate"/>
            </w:r>
            <w:r w:rsidR="001869D9">
              <w:rPr>
                <w:noProof/>
                <w:webHidden/>
              </w:rPr>
              <w:t>9</w:t>
            </w:r>
            <w:r w:rsidR="001869D9">
              <w:rPr>
                <w:noProof/>
                <w:webHidden/>
              </w:rPr>
              <w:fldChar w:fldCharType="end"/>
            </w:r>
          </w:hyperlink>
        </w:p>
        <w:p w:rsidR="001869D9" w:rsidRDefault="00B84215">
          <w:pPr>
            <w:pStyle w:val="TOC3"/>
            <w:tabs>
              <w:tab w:val="left" w:pos="880"/>
              <w:tab w:val="right" w:leader="dot" w:pos="10160"/>
            </w:tabs>
            <w:rPr>
              <w:rFonts w:eastAsiaTheme="minorEastAsia"/>
              <w:noProof/>
            </w:rPr>
          </w:pPr>
          <w:hyperlink w:anchor="_Toc9517501" w:history="1">
            <w:r w:rsidR="001869D9" w:rsidRPr="001410D7">
              <w:rPr>
                <w:rStyle w:val="Hyperlink"/>
                <w:noProof/>
              </w:rPr>
              <w:t>4.</w:t>
            </w:r>
            <w:r w:rsidR="001869D9">
              <w:rPr>
                <w:rFonts w:eastAsiaTheme="minorEastAsia"/>
                <w:noProof/>
              </w:rPr>
              <w:tab/>
            </w:r>
            <w:r w:rsidR="001869D9" w:rsidRPr="001410D7">
              <w:rPr>
                <w:rStyle w:val="Hyperlink"/>
                <w:noProof/>
              </w:rPr>
              <w:t>Risks</w:t>
            </w:r>
            <w:r w:rsidR="001869D9">
              <w:rPr>
                <w:noProof/>
                <w:webHidden/>
              </w:rPr>
              <w:tab/>
            </w:r>
            <w:r w:rsidR="001869D9">
              <w:rPr>
                <w:noProof/>
                <w:webHidden/>
              </w:rPr>
              <w:fldChar w:fldCharType="begin"/>
            </w:r>
            <w:r w:rsidR="001869D9">
              <w:rPr>
                <w:noProof/>
                <w:webHidden/>
              </w:rPr>
              <w:instrText xml:space="preserve"> PAGEREF _Toc9517501 \h </w:instrText>
            </w:r>
            <w:r w:rsidR="001869D9">
              <w:rPr>
                <w:noProof/>
                <w:webHidden/>
              </w:rPr>
            </w:r>
            <w:r w:rsidR="001869D9">
              <w:rPr>
                <w:noProof/>
                <w:webHidden/>
              </w:rPr>
              <w:fldChar w:fldCharType="separate"/>
            </w:r>
            <w:r w:rsidR="001869D9">
              <w:rPr>
                <w:noProof/>
                <w:webHidden/>
              </w:rPr>
              <w:t>10</w:t>
            </w:r>
            <w:r w:rsidR="001869D9">
              <w:rPr>
                <w:noProof/>
                <w:webHidden/>
              </w:rPr>
              <w:fldChar w:fldCharType="end"/>
            </w:r>
          </w:hyperlink>
        </w:p>
        <w:p w:rsidR="001869D9" w:rsidRDefault="00B84215">
          <w:pPr>
            <w:pStyle w:val="TOC1"/>
            <w:tabs>
              <w:tab w:val="right" w:leader="dot" w:pos="10160"/>
            </w:tabs>
            <w:rPr>
              <w:rFonts w:asciiTheme="minorHAnsi" w:eastAsiaTheme="minorEastAsia" w:hAnsiTheme="minorHAnsi" w:cstheme="minorBidi"/>
              <w:b w:val="0"/>
              <w:bCs w:val="0"/>
              <w:noProof/>
              <w:color w:val="auto"/>
              <w:sz w:val="22"/>
              <w:szCs w:val="22"/>
            </w:rPr>
          </w:pPr>
          <w:hyperlink w:anchor="_Toc9517502" w:history="1">
            <w:r w:rsidR="001869D9" w:rsidRPr="001410D7">
              <w:rPr>
                <w:rStyle w:val="Hyperlink"/>
                <w:noProof/>
              </w:rPr>
              <w:t>Appendix</w:t>
            </w:r>
            <w:r w:rsidR="001869D9">
              <w:rPr>
                <w:noProof/>
                <w:webHidden/>
              </w:rPr>
              <w:tab/>
            </w:r>
            <w:r w:rsidR="001869D9">
              <w:rPr>
                <w:noProof/>
                <w:webHidden/>
              </w:rPr>
              <w:fldChar w:fldCharType="begin"/>
            </w:r>
            <w:r w:rsidR="001869D9">
              <w:rPr>
                <w:noProof/>
                <w:webHidden/>
              </w:rPr>
              <w:instrText xml:space="preserve"> PAGEREF _Toc9517502 \h </w:instrText>
            </w:r>
            <w:r w:rsidR="001869D9">
              <w:rPr>
                <w:noProof/>
                <w:webHidden/>
              </w:rPr>
            </w:r>
            <w:r w:rsidR="001869D9">
              <w:rPr>
                <w:noProof/>
                <w:webHidden/>
              </w:rPr>
              <w:fldChar w:fldCharType="separate"/>
            </w:r>
            <w:r w:rsidR="001869D9">
              <w:rPr>
                <w:noProof/>
                <w:webHidden/>
              </w:rPr>
              <w:t>11</w:t>
            </w:r>
            <w:r w:rsidR="001869D9">
              <w:rPr>
                <w:noProof/>
                <w:webHidden/>
              </w:rPr>
              <w:fldChar w:fldCharType="end"/>
            </w:r>
          </w:hyperlink>
        </w:p>
        <w:p w:rsidR="001869D9" w:rsidRDefault="00B84215">
          <w:pPr>
            <w:pStyle w:val="TOC2"/>
            <w:tabs>
              <w:tab w:val="right" w:leader="dot" w:pos="10160"/>
            </w:tabs>
            <w:rPr>
              <w:rFonts w:asciiTheme="minorHAnsi" w:eastAsiaTheme="minorEastAsia" w:hAnsiTheme="minorHAnsi" w:cstheme="minorBidi"/>
              <w:i w:val="0"/>
              <w:iCs w:val="0"/>
              <w:noProof/>
              <w:color w:val="auto"/>
              <w:sz w:val="22"/>
              <w:szCs w:val="22"/>
            </w:rPr>
          </w:pPr>
          <w:hyperlink w:anchor="_Toc9517503" w:history="1">
            <w:r w:rsidR="001869D9" w:rsidRPr="001410D7">
              <w:rPr>
                <w:rStyle w:val="Hyperlink"/>
                <w:noProof/>
              </w:rPr>
              <w:t>Related documents</w:t>
            </w:r>
            <w:r w:rsidR="001869D9">
              <w:rPr>
                <w:noProof/>
                <w:webHidden/>
              </w:rPr>
              <w:tab/>
            </w:r>
            <w:r w:rsidR="001869D9">
              <w:rPr>
                <w:noProof/>
                <w:webHidden/>
              </w:rPr>
              <w:fldChar w:fldCharType="begin"/>
            </w:r>
            <w:r w:rsidR="001869D9">
              <w:rPr>
                <w:noProof/>
                <w:webHidden/>
              </w:rPr>
              <w:instrText xml:space="preserve"> PAGEREF _Toc9517503 \h </w:instrText>
            </w:r>
            <w:r w:rsidR="001869D9">
              <w:rPr>
                <w:noProof/>
                <w:webHidden/>
              </w:rPr>
            </w:r>
            <w:r w:rsidR="001869D9">
              <w:rPr>
                <w:noProof/>
                <w:webHidden/>
              </w:rPr>
              <w:fldChar w:fldCharType="separate"/>
            </w:r>
            <w:r w:rsidR="001869D9">
              <w:rPr>
                <w:noProof/>
                <w:webHidden/>
              </w:rPr>
              <w:t>11</w:t>
            </w:r>
            <w:r w:rsidR="001869D9">
              <w:rPr>
                <w:noProof/>
                <w:webHidden/>
              </w:rPr>
              <w:fldChar w:fldCharType="end"/>
            </w:r>
          </w:hyperlink>
        </w:p>
        <w:p w:rsidR="001869D9" w:rsidRDefault="00B84215">
          <w:pPr>
            <w:pStyle w:val="TOC1"/>
            <w:tabs>
              <w:tab w:val="right" w:leader="dot" w:pos="10160"/>
            </w:tabs>
            <w:rPr>
              <w:rFonts w:asciiTheme="minorHAnsi" w:eastAsiaTheme="minorEastAsia" w:hAnsiTheme="minorHAnsi" w:cstheme="minorBidi"/>
              <w:b w:val="0"/>
              <w:bCs w:val="0"/>
              <w:noProof/>
              <w:color w:val="auto"/>
              <w:sz w:val="22"/>
              <w:szCs w:val="22"/>
            </w:rPr>
          </w:pPr>
          <w:hyperlink w:anchor="_Toc9517504" w:history="1">
            <w:r w:rsidR="001869D9" w:rsidRPr="001410D7">
              <w:rPr>
                <w:rStyle w:val="Hyperlink"/>
                <w:noProof/>
              </w:rPr>
              <w:t>RadixWeb Contact Information</w:t>
            </w:r>
            <w:r w:rsidR="001869D9">
              <w:rPr>
                <w:noProof/>
                <w:webHidden/>
              </w:rPr>
              <w:tab/>
            </w:r>
            <w:r w:rsidR="001869D9">
              <w:rPr>
                <w:noProof/>
                <w:webHidden/>
              </w:rPr>
              <w:fldChar w:fldCharType="begin"/>
            </w:r>
            <w:r w:rsidR="001869D9">
              <w:rPr>
                <w:noProof/>
                <w:webHidden/>
              </w:rPr>
              <w:instrText xml:space="preserve"> PAGEREF _Toc9517504 \h </w:instrText>
            </w:r>
            <w:r w:rsidR="001869D9">
              <w:rPr>
                <w:noProof/>
                <w:webHidden/>
              </w:rPr>
            </w:r>
            <w:r w:rsidR="001869D9">
              <w:rPr>
                <w:noProof/>
                <w:webHidden/>
              </w:rPr>
              <w:fldChar w:fldCharType="separate"/>
            </w:r>
            <w:r w:rsidR="001869D9">
              <w:rPr>
                <w:noProof/>
                <w:webHidden/>
              </w:rPr>
              <w:t>11</w:t>
            </w:r>
            <w:r w:rsidR="001869D9">
              <w:rPr>
                <w:noProof/>
                <w:webHidden/>
              </w:rPr>
              <w:fldChar w:fldCharType="end"/>
            </w:r>
          </w:hyperlink>
        </w:p>
        <w:p w:rsidR="0090024D" w:rsidRPr="00DB61C2" w:rsidRDefault="0090024D" w:rsidP="00AE5460">
          <w:pPr>
            <w:spacing w:after="120" w:line="360" w:lineRule="auto"/>
          </w:pPr>
          <w:r w:rsidRPr="00DB61C2">
            <w:rPr>
              <w:b/>
              <w:bCs/>
              <w:noProof/>
            </w:rPr>
            <w:fldChar w:fldCharType="end"/>
          </w:r>
        </w:p>
      </w:sdtContent>
    </w:sdt>
    <w:p w:rsidR="00763CB0" w:rsidRPr="00DB61C2" w:rsidRDefault="00763CB0">
      <w:pPr>
        <w:rPr>
          <w:rFonts w:eastAsia="Times New Roman" w:cs="Times New Roman"/>
          <w:bCs/>
          <w:color w:val="76923C"/>
          <w:sz w:val="40"/>
          <w:szCs w:val="40"/>
        </w:rPr>
      </w:pPr>
      <w:bookmarkStart w:id="6" w:name="_Toc437271764"/>
      <w:bookmarkStart w:id="7" w:name="_Toc437271993"/>
      <w:bookmarkStart w:id="8" w:name="_Toc437609285"/>
      <w:bookmarkEnd w:id="5"/>
      <w:bookmarkEnd w:id="4"/>
      <w:bookmarkEnd w:id="3"/>
      <w:r w:rsidRPr="00DB61C2">
        <w:br w:type="page"/>
      </w:r>
    </w:p>
    <w:p w:rsidR="009B48B5" w:rsidRPr="00DB61C2" w:rsidRDefault="009B48B5" w:rsidP="00393BC9">
      <w:pPr>
        <w:pStyle w:val="Heading1"/>
      </w:pPr>
      <w:bookmarkStart w:id="9" w:name="_Toc9517488"/>
      <w:r w:rsidRPr="00DB61C2">
        <w:lastRenderedPageBreak/>
        <w:t>Introduction</w:t>
      </w:r>
      <w:bookmarkEnd w:id="9"/>
    </w:p>
    <w:p w:rsidR="00537624" w:rsidRPr="00DB61C2" w:rsidRDefault="00537624" w:rsidP="00537624">
      <w:pPr>
        <w:pStyle w:val="Heading2"/>
        <w:spacing w:before="0" w:after="0" w:line="360" w:lineRule="auto"/>
        <w:rPr>
          <w:rFonts w:asciiTheme="minorHAnsi" w:hAnsiTheme="minorHAnsi"/>
        </w:rPr>
      </w:pPr>
      <w:bookmarkStart w:id="10" w:name="_Toc9517489"/>
      <w:r w:rsidRPr="00DB61C2">
        <w:rPr>
          <w:rFonts w:asciiTheme="minorHAnsi" w:hAnsiTheme="minorHAnsi"/>
        </w:rPr>
        <w:t>Project Summary</w:t>
      </w:r>
      <w:bookmarkEnd w:id="10"/>
    </w:p>
    <w:p w:rsidR="00537624" w:rsidRPr="00DB61C2" w:rsidRDefault="00537624" w:rsidP="00C11684">
      <w:pPr>
        <w:pStyle w:val="Heading3"/>
      </w:pPr>
      <w:bookmarkStart w:id="11" w:name="_Toc9517490"/>
      <w:r w:rsidRPr="00DB61C2">
        <w:t>Background</w:t>
      </w:r>
      <w:bookmarkEnd w:id="11"/>
    </w:p>
    <w:p w:rsidR="0069166E" w:rsidRPr="00DB61C2" w:rsidRDefault="00E91D6B" w:rsidP="009A6ECC">
      <w:pPr>
        <w:pStyle w:val="ListParagraph"/>
        <w:numPr>
          <w:ilvl w:val="0"/>
          <w:numId w:val="9"/>
        </w:numPr>
        <w:tabs>
          <w:tab w:val="left" w:pos="661"/>
        </w:tabs>
        <w:spacing w:line="276" w:lineRule="auto"/>
        <w:rPr>
          <w:rFonts w:cs="Arial"/>
        </w:rPr>
      </w:pPr>
      <w:r>
        <w:rPr>
          <w:rFonts w:cs="Arial"/>
        </w:rPr>
        <w:t xml:space="preserve">The </w:t>
      </w:r>
      <w:r w:rsidR="00C12017" w:rsidRPr="00DB61C2">
        <w:rPr>
          <w:rFonts w:cs="Arial"/>
        </w:rPr>
        <w:t xml:space="preserve">Client </w:t>
      </w:r>
      <w:r w:rsidR="00C82E2A" w:rsidRPr="00DB61C2">
        <w:rPr>
          <w:rFonts w:cs="Arial"/>
        </w:rPr>
        <w:t xml:space="preserve">from </w:t>
      </w:r>
      <w:r>
        <w:rPr>
          <w:rFonts w:cs="Arial"/>
        </w:rPr>
        <w:t>Malaysia</w:t>
      </w:r>
      <w:r w:rsidR="00C82E2A" w:rsidRPr="00DB61C2">
        <w:rPr>
          <w:rFonts w:cs="Arial"/>
        </w:rPr>
        <w:t xml:space="preserve">  </w:t>
      </w:r>
      <w:r>
        <w:rPr>
          <w:rFonts w:cs="Arial"/>
        </w:rPr>
        <w:t>owns a digital print company that allows custom designs to its users</w:t>
      </w:r>
      <w:r w:rsidR="009A6ECC">
        <w:rPr>
          <w:rFonts w:cs="Arial"/>
        </w:rPr>
        <w:t xml:space="preserve"> for products like </w:t>
      </w:r>
      <w:r w:rsidR="0069166E" w:rsidRPr="00DB61C2">
        <w:rPr>
          <w:rFonts w:cs="Arial"/>
        </w:rPr>
        <w:t>business cards, envelopes, letter</w:t>
      </w:r>
      <w:r w:rsidR="009A6ECC">
        <w:rPr>
          <w:rFonts w:cs="Arial"/>
        </w:rPr>
        <w:t>heads, greeting card, postcard and similar.</w:t>
      </w:r>
    </w:p>
    <w:p w:rsidR="005B1EC1" w:rsidRPr="00DB61C2" w:rsidRDefault="005B1EC1" w:rsidP="005B1EC1"/>
    <w:p w:rsidR="00537624" w:rsidRPr="00DB61C2" w:rsidRDefault="00537624" w:rsidP="00C11684">
      <w:pPr>
        <w:pStyle w:val="Heading3"/>
      </w:pPr>
      <w:bookmarkStart w:id="12" w:name="_Toc9517491"/>
      <w:r w:rsidRPr="00DB61C2">
        <w:t>Objectives</w:t>
      </w:r>
      <w:bookmarkEnd w:id="12"/>
    </w:p>
    <w:p w:rsidR="006A513B" w:rsidRPr="00DB61C2" w:rsidRDefault="00E1338E" w:rsidP="000E3F81">
      <w:pPr>
        <w:pStyle w:val="ListParagraph"/>
        <w:numPr>
          <w:ilvl w:val="0"/>
          <w:numId w:val="9"/>
        </w:numPr>
        <w:tabs>
          <w:tab w:val="left" w:pos="661"/>
        </w:tabs>
        <w:spacing w:line="276" w:lineRule="auto"/>
        <w:rPr>
          <w:rFonts w:cs="Arial"/>
        </w:rPr>
      </w:pPr>
      <w:r>
        <w:rPr>
          <w:rFonts w:cs="Arial"/>
        </w:rPr>
        <w:t>The entire purpose of developing this system is t</w:t>
      </w:r>
      <w:r w:rsidR="006A513B" w:rsidRPr="00DB61C2">
        <w:rPr>
          <w:rFonts w:cs="Arial"/>
        </w:rPr>
        <w:t>o streamline the process of event invitation, attendance and follow up</w:t>
      </w:r>
      <w:r>
        <w:rPr>
          <w:rFonts w:cs="Arial"/>
        </w:rPr>
        <w:t xml:space="preserve"> for event organizers.</w:t>
      </w:r>
    </w:p>
    <w:p w:rsidR="006A513B" w:rsidRPr="00DB61C2" w:rsidRDefault="00484477" w:rsidP="000E3F81">
      <w:pPr>
        <w:pStyle w:val="ListParagraph"/>
        <w:numPr>
          <w:ilvl w:val="0"/>
          <w:numId w:val="9"/>
        </w:numPr>
        <w:tabs>
          <w:tab w:val="left" w:pos="661"/>
        </w:tabs>
        <w:spacing w:line="276" w:lineRule="auto"/>
        <w:rPr>
          <w:rFonts w:cs="Arial"/>
        </w:rPr>
      </w:pPr>
      <w:r>
        <w:rPr>
          <w:rFonts w:cs="Arial"/>
        </w:rPr>
        <w:t>Given that the system can be used by event organizers as well as the staff, it</w:t>
      </w:r>
      <w:r w:rsidR="00E1338E">
        <w:rPr>
          <w:rFonts w:cs="Arial"/>
        </w:rPr>
        <w:t xml:space="preserve"> would r</w:t>
      </w:r>
      <w:r w:rsidR="006A513B" w:rsidRPr="00DB61C2">
        <w:rPr>
          <w:rFonts w:cs="Arial"/>
        </w:rPr>
        <w:t>educe admin overhead by giving system access to multiple stakeholders</w:t>
      </w:r>
      <w:r w:rsidR="00E1338E">
        <w:rPr>
          <w:rFonts w:cs="Arial"/>
        </w:rPr>
        <w:t>.</w:t>
      </w:r>
    </w:p>
    <w:p w:rsidR="006A513B" w:rsidRPr="00DB61C2" w:rsidRDefault="006A513B" w:rsidP="006A513B"/>
    <w:p w:rsidR="009B48B5" w:rsidRPr="00DB61C2" w:rsidRDefault="009B48B5" w:rsidP="009B48B5">
      <w:pPr>
        <w:pStyle w:val="Heading1"/>
      </w:pPr>
      <w:bookmarkStart w:id="13" w:name="_Toc9517492"/>
      <w:r w:rsidRPr="00DB61C2">
        <w:t>Business Requirements</w:t>
      </w:r>
      <w:bookmarkEnd w:id="13"/>
    </w:p>
    <w:p w:rsidR="00414CAC" w:rsidRPr="00DB61C2" w:rsidRDefault="00414CAC" w:rsidP="00414CAC">
      <w:pPr>
        <w:pStyle w:val="Heading2"/>
        <w:spacing w:before="0" w:after="0" w:line="360" w:lineRule="auto"/>
        <w:rPr>
          <w:rFonts w:asciiTheme="minorHAnsi" w:hAnsiTheme="minorHAnsi"/>
        </w:rPr>
      </w:pPr>
      <w:bookmarkStart w:id="14" w:name="_Toc9517493"/>
      <w:r w:rsidRPr="00DB61C2">
        <w:rPr>
          <w:rFonts w:asciiTheme="minorHAnsi" w:hAnsiTheme="minorHAnsi"/>
        </w:rPr>
        <w:t>System Stakeholders (Roles)</w:t>
      </w:r>
      <w:bookmarkEnd w:id="14"/>
    </w:p>
    <w:tbl>
      <w:tblPr>
        <w:tblStyle w:val="GridTable5Dark-Accent12"/>
        <w:tblW w:w="5000" w:type="pct"/>
        <w:tblLook w:val="04A0" w:firstRow="1" w:lastRow="0" w:firstColumn="1" w:lastColumn="0" w:noHBand="0" w:noVBand="1"/>
      </w:tblPr>
      <w:tblGrid>
        <w:gridCol w:w="1794"/>
        <w:gridCol w:w="8366"/>
      </w:tblGrid>
      <w:tr w:rsidR="00DB61C2" w:rsidRPr="00DB61C2" w:rsidTr="00AC4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tcPr>
          <w:p w:rsidR="00DB61C2" w:rsidRPr="00DB61C2" w:rsidRDefault="00DB61C2" w:rsidP="00DB61C2">
            <w:pPr>
              <w:rPr>
                <w:rFonts w:asciiTheme="minorHAnsi" w:hAnsiTheme="minorHAnsi"/>
              </w:rPr>
            </w:pPr>
            <w:r w:rsidRPr="00DB61C2">
              <w:rPr>
                <w:rFonts w:asciiTheme="minorHAnsi" w:hAnsiTheme="minorHAnsi"/>
              </w:rPr>
              <w:t>Stakeholder</w:t>
            </w:r>
          </w:p>
        </w:tc>
        <w:tc>
          <w:tcPr>
            <w:tcW w:w="4117" w:type="pct"/>
          </w:tcPr>
          <w:p w:rsidR="00DB61C2" w:rsidRPr="00DB61C2" w:rsidRDefault="00DB61C2" w:rsidP="00DB61C2">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DB61C2">
              <w:rPr>
                <w:rFonts w:asciiTheme="minorHAnsi" w:hAnsiTheme="minorHAnsi"/>
              </w:rPr>
              <w:t>Responsibility</w:t>
            </w:r>
          </w:p>
        </w:tc>
      </w:tr>
      <w:tr w:rsidR="00DB61C2" w:rsidRPr="00DB61C2" w:rsidTr="00AC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tcPr>
          <w:p w:rsidR="00DB61C2" w:rsidRPr="009E389F" w:rsidRDefault="00107039" w:rsidP="00DB61C2">
            <w:r>
              <w:rPr>
                <w:b w:val="0"/>
              </w:rPr>
              <w:t>Event Organizer</w:t>
            </w:r>
          </w:p>
        </w:tc>
        <w:tc>
          <w:tcPr>
            <w:tcW w:w="4117" w:type="pct"/>
          </w:tcPr>
          <w:p w:rsidR="00DB61C2" w:rsidRPr="00A52BDF" w:rsidRDefault="009E389F" w:rsidP="00DB61C2">
            <w:pPr>
              <w:cnfStyle w:val="000000100000" w:firstRow="0" w:lastRow="0" w:firstColumn="0" w:lastColumn="0" w:oddVBand="0" w:evenVBand="0" w:oddHBand="1" w:evenHBand="0" w:firstRowFirstColumn="0" w:firstRowLastColumn="0" w:lastRowFirstColumn="0" w:lastRowLastColumn="0"/>
            </w:pPr>
            <w:r w:rsidRPr="00A52BDF">
              <w:t xml:space="preserve">Event organizers are the primary system users who create and manage events, import </w:t>
            </w:r>
            <w:r w:rsidR="00352C8A">
              <w:t xml:space="preserve">guest </w:t>
            </w:r>
            <w:r w:rsidRPr="00A52BDF">
              <w:t>databases</w:t>
            </w:r>
            <w:r w:rsidR="00A55D32">
              <w:t xml:space="preserve"> and view reports</w:t>
            </w:r>
          </w:p>
        </w:tc>
      </w:tr>
      <w:tr w:rsidR="00DB61C2" w:rsidRPr="00DB61C2" w:rsidTr="00AC4034">
        <w:tc>
          <w:tcPr>
            <w:cnfStyle w:val="001000000000" w:firstRow="0" w:lastRow="0" w:firstColumn="1" w:lastColumn="0" w:oddVBand="0" w:evenVBand="0" w:oddHBand="0" w:evenHBand="0" w:firstRowFirstColumn="0" w:firstRowLastColumn="0" w:lastRowFirstColumn="0" w:lastRowLastColumn="0"/>
            <w:tcW w:w="883" w:type="pct"/>
          </w:tcPr>
          <w:p w:rsidR="00DB61C2" w:rsidRPr="009E389F" w:rsidRDefault="00107039" w:rsidP="00DB61C2">
            <w:r>
              <w:rPr>
                <w:b w:val="0"/>
              </w:rPr>
              <w:t>Admin</w:t>
            </w:r>
          </w:p>
        </w:tc>
        <w:tc>
          <w:tcPr>
            <w:tcW w:w="4117" w:type="pct"/>
          </w:tcPr>
          <w:p w:rsidR="00DB61C2" w:rsidRPr="00593722" w:rsidRDefault="000B38DA" w:rsidP="000B38DA">
            <w:pPr>
              <w:cnfStyle w:val="000000000000" w:firstRow="0" w:lastRow="0" w:firstColumn="0" w:lastColumn="0" w:oddVBand="0" w:evenVBand="0" w:oddHBand="0" w:evenHBand="0" w:firstRowFirstColumn="0" w:firstRowLastColumn="0" w:lastRowFirstColumn="0" w:lastRowLastColumn="0"/>
            </w:pPr>
            <w:r w:rsidRPr="00593722">
              <w:t>Admin is the user role having access to the whole of the system. Admin is primarily responsible for</w:t>
            </w:r>
            <w:r w:rsidR="00593722" w:rsidRPr="00593722">
              <w:t xml:space="preserve"> creating user accounts and can also perform all the tasks that can be performed by the admin.</w:t>
            </w:r>
          </w:p>
        </w:tc>
      </w:tr>
      <w:tr w:rsidR="00DB61C2" w:rsidRPr="00DB61C2" w:rsidTr="00AC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tcPr>
          <w:p w:rsidR="00DB61C2" w:rsidRPr="009E389F" w:rsidRDefault="00107039" w:rsidP="00DB61C2">
            <w:r>
              <w:rPr>
                <w:b w:val="0"/>
              </w:rPr>
              <w:t>Admin Staff</w:t>
            </w:r>
          </w:p>
        </w:tc>
        <w:tc>
          <w:tcPr>
            <w:tcW w:w="4117" w:type="pct"/>
          </w:tcPr>
          <w:p w:rsidR="00DB61C2" w:rsidRPr="00D032DC" w:rsidRDefault="00693ED2" w:rsidP="00693ED2">
            <w:pPr>
              <w:cnfStyle w:val="000000100000" w:firstRow="0" w:lastRow="0" w:firstColumn="0" w:lastColumn="0" w:oddVBand="0" w:evenVBand="0" w:oddHBand="1" w:evenHBand="0" w:firstRowFirstColumn="0" w:firstRowLastColumn="0" w:lastRowFirstColumn="0" w:lastRowLastColumn="0"/>
            </w:pPr>
            <w:r w:rsidRPr="00D032DC">
              <w:t>The staff plays an important role of taking attendance by scanning QR code or marking manually. They are also allowed to enter guest details manually.</w:t>
            </w:r>
          </w:p>
        </w:tc>
      </w:tr>
    </w:tbl>
    <w:p w:rsidR="00DB61C2" w:rsidRPr="00DB61C2" w:rsidRDefault="00DB61C2" w:rsidP="00DB61C2">
      <w:pPr>
        <w:rPr>
          <w:b/>
        </w:rPr>
      </w:pPr>
    </w:p>
    <w:p w:rsidR="00021F60" w:rsidRPr="00DB61C2" w:rsidRDefault="00021F60" w:rsidP="00021F60"/>
    <w:p w:rsidR="00414CAC" w:rsidRPr="00DB61C2" w:rsidRDefault="00414CAC" w:rsidP="00414CAC">
      <w:pPr>
        <w:pStyle w:val="Heading2"/>
        <w:spacing w:before="0" w:after="0" w:line="360" w:lineRule="auto"/>
        <w:rPr>
          <w:rFonts w:asciiTheme="minorHAnsi" w:hAnsiTheme="minorHAnsi"/>
        </w:rPr>
      </w:pPr>
      <w:bookmarkStart w:id="15" w:name="_Toc9517494"/>
      <w:r w:rsidRPr="00DB61C2">
        <w:rPr>
          <w:rFonts w:asciiTheme="minorHAnsi" w:hAnsiTheme="minorHAnsi"/>
        </w:rPr>
        <w:t>Functional Requirements</w:t>
      </w:r>
      <w:bookmarkEnd w:id="15"/>
    </w:p>
    <w:p w:rsidR="00B54350" w:rsidRPr="00DB61C2" w:rsidRDefault="00B54350" w:rsidP="00B54350"/>
    <w:tbl>
      <w:tblPr>
        <w:tblStyle w:val="GridTable5Dark-Accent11"/>
        <w:tblW w:w="114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21"/>
        <w:gridCol w:w="1985"/>
        <w:gridCol w:w="7479"/>
        <w:gridCol w:w="6540"/>
        <w:gridCol w:w="6540"/>
      </w:tblGrid>
      <w:tr w:rsidR="008B2A70" w:rsidRPr="00735796" w:rsidTr="00402F6E">
        <w:trPr>
          <w:gridAfter w:val="2"/>
          <w:cnfStyle w:val="100000000000" w:firstRow="1" w:lastRow="0" w:firstColumn="0" w:lastColumn="0" w:oddVBand="0" w:evenVBand="0" w:oddHBand="0" w:evenHBand="0" w:firstRowFirstColumn="0" w:firstRowLastColumn="0" w:lastRowFirstColumn="0" w:lastRowLastColumn="0"/>
          <w:wAfter w:w="2814" w:type="pct"/>
          <w:trHeight w:val="516"/>
        </w:trPr>
        <w:tc>
          <w:tcPr>
            <w:cnfStyle w:val="001000000000" w:firstRow="0" w:lastRow="0" w:firstColumn="1" w:lastColumn="0" w:oddVBand="0" w:evenVBand="0" w:oddHBand="0" w:evenHBand="0" w:firstRowFirstColumn="0" w:firstRowLastColumn="0" w:lastRowFirstColumn="0" w:lastRowLastColumn="0"/>
            <w:tcW w:w="2186" w:type="pct"/>
            <w:gridSpan w:val="4"/>
            <w:tcBorders>
              <w:top w:val="none" w:sz="0" w:space="0" w:color="auto"/>
              <w:left w:val="none" w:sz="0" w:space="0" w:color="auto"/>
              <w:right w:val="none" w:sz="0" w:space="0" w:color="auto"/>
            </w:tcBorders>
          </w:tcPr>
          <w:p w:rsidR="008B2A70" w:rsidRPr="00BB18D6" w:rsidRDefault="00C52C22" w:rsidP="003E5C94">
            <w:pPr>
              <w:pStyle w:val="ListParagraph"/>
              <w:numPr>
                <w:ilvl w:val="0"/>
                <w:numId w:val="20"/>
              </w:numPr>
              <w:spacing w:line="240" w:lineRule="auto"/>
              <w:rPr>
                <w:rFonts w:eastAsia="Times New Roman" w:cs="Arial"/>
                <w:color w:val="FFFFFF" w:themeColor="background1"/>
                <w:sz w:val="24"/>
                <w:szCs w:val="24"/>
              </w:rPr>
            </w:pPr>
            <w:r>
              <w:rPr>
                <w:rFonts w:eastAsia="Times New Roman" w:cs="Arial"/>
                <w:color w:val="FFFFFF" w:themeColor="background1"/>
                <w:sz w:val="24"/>
                <w:szCs w:val="24"/>
              </w:rPr>
              <w:t>User Management</w:t>
            </w:r>
          </w:p>
        </w:tc>
      </w:tr>
      <w:tr w:rsidR="004B0999"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63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4B0999" w:rsidP="004B0999">
            <w:pPr>
              <w:jc w:val="right"/>
              <w:rPr>
                <w:rFonts w:eastAsia="Times New Roman" w:cs="Arial"/>
                <w:sz w:val="24"/>
                <w:szCs w:val="24"/>
              </w:rPr>
            </w:pPr>
          </w:p>
        </w:tc>
        <w:tc>
          <w:tcPr>
            <w:tcW w:w="453" w:type="pct"/>
            <w:gridSpan w:val="2"/>
          </w:tcPr>
          <w:p w:rsidR="004B0999" w:rsidRPr="00BB18D6" w:rsidRDefault="004B0999" w:rsidP="004B0999">
            <w:pPr>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r w:rsidRPr="00BB18D6">
              <w:rPr>
                <w:rFonts w:eastAsia="Times New Roman" w:cs="Arial"/>
                <w:bCs/>
                <w:sz w:val="24"/>
                <w:szCs w:val="24"/>
              </w:rPr>
              <w:t>Create and Manage Users</w:t>
            </w:r>
          </w:p>
        </w:tc>
        <w:tc>
          <w:tcPr>
            <w:tcW w:w="1609" w:type="pct"/>
          </w:tcPr>
          <w:p w:rsidR="004B0999" w:rsidRPr="00BB18D6" w:rsidRDefault="004B0999" w:rsidP="004B0999">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BB18D6">
              <w:rPr>
                <w:rFonts w:eastAsia="Times New Roman" w:cs="Arial"/>
                <w:bCs/>
                <w:sz w:val="24"/>
                <w:szCs w:val="24"/>
              </w:rPr>
              <w:t xml:space="preserve">Admin staff and Event Organizers: </w:t>
            </w:r>
            <w:r w:rsidRPr="00BB18D6">
              <w:rPr>
                <w:rFonts w:eastAsia="Times New Roman" w:cs="Arial"/>
                <w:sz w:val="24"/>
                <w:szCs w:val="24"/>
              </w:rPr>
              <w:t xml:space="preserve">Admin will be able to create and manage admin staff accounts. The login credentials as set by the admin </w:t>
            </w:r>
            <w:r w:rsidRPr="00BB18D6">
              <w:rPr>
                <w:rFonts w:eastAsia="Times New Roman" w:cs="Arial"/>
                <w:sz w:val="24"/>
                <w:szCs w:val="24"/>
              </w:rPr>
              <w:lastRenderedPageBreak/>
              <w:t>will be externally passed to the admin staff. Following details should be added:</w:t>
            </w:r>
          </w:p>
          <w:p w:rsidR="004B0999" w:rsidRPr="00BB18D6" w:rsidRDefault="004B0999" w:rsidP="004B0999">
            <w:pPr>
              <w:pStyle w:val="ListParagraph"/>
              <w:numPr>
                <w:ilvl w:val="0"/>
                <w:numId w:val="31"/>
              </w:num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BB18D6">
              <w:rPr>
                <w:rFonts w:eastAsia="Times New Roman" w:cs="Arial"/>
                <w:sz w:val="24"/>
                <w:szCs w:val="24"/>
              </w:rPr>
              <w:t>User Name</w:t>
            </w:r>
          </w:p>
          <w:p w:rsidR="004B0999" w:rsidRPr="00BB18D6" w:rsidRDefault="004B0999" w:rsidP="004B0999">
            <w:pPr>
              <w:pStyle w:val="ListParagraph"/>
              <w:numPr>
                <w:ilvl w:val="0"/>
                <w:numId w:val="31"/>
              </w:num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BB18D6">
              <w:rPr>
                <w:rFonts w:eastAsia="Times New Roman" w:cs="Arial"/>
                <w:sz w:val="24"/>
                <w:szCs w:val="24"/>
              </w:rPr>
              <w:t>Contact Detail</w:t>
            </w:r>
          </w:p>
          <w:p w:rsidR="004B0999" w:rsidRPr="00BB18D6" w:rsidRDefault="004B0999" w:rsidP="004B0999">
            <w:pPr>
              <w:pStyle w:val="ListParagraph"/>
              <w:numPr>
                <w:ilvl w:val="0"/>
                <w:numId w:val="31"/>
              </w:num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BB18D6">
              <w:rPr>
                <w:rFonts w:eastAsia="Times New Roman" w:cs="Arial"/>
                <w:sz w:val="24"/>
                <w:szCs w:val="24"/>
              </w:rPr>
              <w:t>User ID</w:t>
            </w:r>
          </w:p>
          <w:p w:rsidR="004B0999" w:rsidRPr="00BB18D6" w:rsidRDefault="004B0999" w:rsidP="004B0999">
            <w:pPr>
              <w:pStyle w:val="ListParagraph"/>
              <w:numPr>
                <w:ilvl w:val="0"/>
                <w:numId w:val="31"/>
              </w:num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BB18D6">
              <w:rPr>
                <w:rFonts w:eastAsia="Times New Roman" w:cs="Arial"/>
                <w:sz w:val="24"/>
                <w:szCs w:val="24"/>
              </w:rPr>
              <w:t>User Role (Select from drop down with options as admin staff and event organizer)</w:t>
            </w:r>
          </w:p>
          <w:p w:rsidR="004B0999" w:rsidRPr="00BB18D6" w:rsidRDefault="004B0999" w:rsidP="004B0999">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p w:rsidR="004B0999" w:rsidRPr="00BB18D6" w:rsidRDefault="004B0999" w:rsidP="004B0999">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A86700">
              <w:rPr>
                <w:rFonts w:eastAsia="Times New Roman" w:cs="Arial"/>
                <w:b/>
                <w:sz w:val="24"/>
                <w:szCs w:val="24"/>
              </w:rPr>
              <w:t>Note:</w:t>
            </w:r>
            <w:r w:rsidRPr="00BB18D6">
              <w:rPr>
                <w:rFonts w:eastAsia="Times New Roman" w:cs="Arial"/>
                <w:sz w:val="24"/>
                <w:szCs w:val="24"/>
              </w:rPr>
              <w:t xml:space="preserve"> For each new user created, a pseudo password will be generated by the system which the admin can view.</w:t>
            </w:r>
          </w:p>
        </w:tc>
      </w:tr>
      <w:tr w:rsidR="004B0999" w:rsidRPr="00735796" w:rsidTr="00402F6E">
        <w:trPr>
          <w:gridAfter w:val="2"/>
          <w:wAfter w:w="2814" w:type="pct"/>
          <w:trHeight w:val="63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4B0999" w:rsidP="004B0999">
            <w:pPr>
              <w:jc w:val="right"/>
              <w:rPr>
                <w:rFonts w:eastAsia="Times New Roman" w:cs="Arial"/>
                <w:sz w:val="24"/>
                <w:szCs w:val="24"/>
              </w:rPr>
            </w:pPr>
          </w:p>
        </w:tc>
        <w:tc>
          <w:tcPr>
            <w:tcW w:w="453" w:type="pct"/>
            <w:gridSpan w:val="2"/>
          </w:tcPr>
          <w:p w:rsidR="004B0999" w:rsidRPr="00BB18D6"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BB18D6">
              <w:rPr>
                <w:rFonts w:eastAsia="Times New Roman" w:cs="Arial"/>
                <w:bCs/>
                <w:sz w:val="24"/>
                <w:szCs w:val="24"/>
              </w:rPr>
              <w:t>Update / View User Details</w:t>
            </w:r>
          </w:p>
        </w:tc>
        <w:tc>
          <w:tcPr>
            <w:tcW w:w="1609" w:type="pct"/>
          </w:tcPr>
          <w:p w:rsidR="004B0999" w:rsidRPr="00BB18D6"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BB18D6">
              <w:rPr>
                <w:rFonts w:eastAsia="Times New Roman" w:cs="Arial"/>
                <w:bCs/>
                <w:sz w:val="24"/>
                <w:szCs w:val="24"/>
              </w:rPr>
              <w:t>The admin will also be able to update the details of the users already created.</w:t>
            </w:r>
          </w:p>
          <w:p w:rsidR="004B0999" w:rsidRPr="00BB18D6"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BB18D6">
              <w:rPr>
                <w:rFonts w:eastAsia="Times New Roman" w:cs="Arial"/>
                <w:bCs/>
                <w:sz w:val="24"/>
                <w:szCs w:val="24"/>
              </w:rPr>
              <w:t>They will not be able to change the login ID.</w:t>
            </w:r>
          </w:p>
        </w:tc>
      </w:tr>
      <w:tr w:rsidR="004B0999"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63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4B0999" w:rsidP="004B0999">
            <w:pPr>
              <w:jc w:val="right"/>
              <w:rPr>
                <w:rFonts w:eastAsia="Times New Roman" w:cs="Arial"/>
                <w:sz w:val="24"/>
                <w:szCs w:val="24"/>
              </w:rPr>
            </w:pPr>
          </w:p>
        </w:tc>
        <w:tc>
          <w:tcPr>
            <w:tcW w:w="453" w:type="pct"/>
            <w:gridSpan w:val="2"/>
          </w:tcPr>
          <w:p w:rsidR="004B0999" w:rsidRPr="00BB18D6" w:rsidRDefault="004B0999" w:rsidP="004B0999">
            <w:pPr>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r w:rsidRPr="00BB18D6">
              <w:rPr>
                <w:rFonts w:eastAsia="Times New Roman" w:cs="Arial"/>
                <w:bCs/>
                <w:sz w:val="24"/>
                <w:szCs w:val="24"/>
              </w:rPr>
              <w:t>Delete Users</w:t>
            </w:r>
          </w:p>
        </w:tc>
        <w:tc>
          <w:tcPr>
            <w:tcW w:w="1609" w:type="pct"/>
          </w:tcPr>
          <w:p w:rsidR="004B0999" w:rsidRPr="00BB18D6" w:rsidRDefault="004B0999" w:rsidP="004B0999">
            <w:pPr>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r w:rsidRPr="00BB18D6">
              <w:rPr>
                <w:rFonts w:eastAsia="Times New Roman" w:cs="Arial"/>
                <w:bCs/>
                <w:sz w:val="24"/>
                <w:szCs w:val="24"/>
              </w:rPr>
              <w:t>Admin will be able to delete the user account created. Post deletion of the account, the login ID will not be reusable.</w:t>
            </w:r>
          </w:p>
        </w:tc>
      </w:tr>
      <w:tr w:rsidR="004B0999" w:rsidRPr="00735796" w:rsidTr="00402F6E">
        <w:trPr>
          <w:gridAfter w:val="2"/>
          <w:wAfter w:w="2814" w:type="pct"/>
          <w:trHeight w:val="630"/>
        </w:trPr>
        <w:tc>
          <w:tcPr>
            <w:cnfStyle w:val="001000000000" w:firstRow="0" w:lastRow="0" w:firstColumn="1" w:lastColumn="0" w:oddVBand="0" w:evenVBand="0" w:oddHBand="0" w:evenHBand="0" w:firstRowFirstColumn="0" w:firstRowLastColumn="0" w:lastRowFirstColumn="0" w:lastRowLastColumn="0"/>
            <w:tcW w:w="2186" w:type="pct"/>
            <w:gridSpan w:val="4"/>
            <w:tcBorders>
              <w:left w:val="none" w:sz="0" w:space="0" w:color="auto"/>
            </w:tcBorders>
          </w:tcPr>
          <w:p w:rsidR="004B0999" w:rsidRPr="00735796" w:rsidRDefault="004B0999" w:rsidP="004B0999">
            <w:pPr>
              <w:pStyle w:val="ListParagraph"/>
              <w:numPr>
                <w:ilvl w:val="0"/>
                <w:numId w:val="20"/>
              </w:numPr>
              <w:spacing w:line="240" w:lineRule="auto"/>
            </w:pPr>
            <w:r w:rsidRPr="00C52C22">
              <w:rPr>
                <w:rFonts w:eastAsia="Times New Roman" w:cs="Arial"/>
                <w:color w:val="FFFFFF" w:themeColor="background1"/>
                <w:sz w:val="24"/>
                <w:szCs w:val="24"/>
              </w:rPr>
              <w:t>Authentication</w:t>
            </w:r>
          </w:p>
        </w:tc>
      </w:tr>
      <w:tr w:rsidR="004B0999"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63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B0334A" w:rsidP="004B0999">
            <w:pPr>
              <w:jc w:val="right"/>
              <w:rPr>
                <w:rFonts w:eastAsia="Times New Roman" w:cs="Arial"/>
                <w:b w:val="0"/>
                <w:bCs w:val="0"/>
                <w:sz w:val="24"/>
                <w:szCs w:val="24"/>
              </w:rPr>
            </w:pPr>
            <w:r>
              <w:rPr>
                <w:rFonts w:eastAsia="Times New Roman" w:cs="Arial"/>
                <w:b w:val="0"/>
                <w:bCs w:val="0"/>
                <w:sz w:val="24"/>
                <w:szCs w:val="24"/>
              </w:rPr>
              <w:t>2.1</w:t>
            </w:r>
          </w:p>
        </w:tc>
        <w:tc>
          <w:tcPr>
            <w:tcW w:w="453" w:type="pct"/>
            <w:gridSpan w:val="2"/>
          </w:tcPr>
          <w:p w:rsidR="004B0999" w:rsidRPr="00735796" w:rsidRDefault="004B0999" w:rsidP="004B0999">
            <w:pPr>
              <w:cnfStyle w:val="000000100000" w:firstRow="0" w:lastRow="0" w:firstColumn="0" w:lastColumn="0" w:oddVBand="0" w:evenVBand="0" w:oddHBand="1" w:evenHBand="0" w:firstRowFirstColumn="0" w:firstRowLastColumn="0" w:lastRowFirstColumn="0" w:lastRowLastColumn="0"/>
            </w:pPr>
            <w:r w:rsidRPr="00735796">
              <w:t>Login</w:t>
            </w:r>
          </w:p>
        </w:tc>
        <w:tc>
          <w:tcPr>
            <w:tcW w:w="1609" w:type="pct"/>
          </w:tcPr>
          <w:p w:rsidR="004B0999" w:rsidRPr="00735796" w:rsidRDefault="004B0999" w:rsidP="004B0999">
            <w:pPr>
              <w:cnfStyle w:val="000000100000" w:firstRow="0" w:lastRow="0" w:firstColumn="0" w:lastColumn="0" w:oddVBand="0" w:evenVBand="0" w:oddHBand="1" w:evenHBand="0" w:firstRowFirstColumn="0" w:firstRowLastColumn="0" w:lastRowFirstColumn="0" w:lastRowLastColumn="0"/>
            </w:pPr>
            <w:r w:rsidRPr="00735796">
              <w:t>Event Organizers and admin staff will be able to login to the system using the valid credentials as passed by the admin</w:t>
            </w:r>
          </w:p>
        </w:tc>
      </w:tr>
      <w:tr w:rsidR="004B0999" w:rsidRPr="00735796" w:rsidTr="00402F6E">
        <w:trPr>
          <w:gridAfter w:val="2"/>
          <w:wAfter w:w="2814" w:type="pct"/>
          <w:trHeight w:val="63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B0334A" w:rsidP="004B0999">
            <w:pPr>
              <w:jc w:val="right"/>
              <w:rPr>
                <w:rFonts w:eastAsia="Times New Roman" w:cs="Arial"/>
                <w:b w:val="0"/>
                <w:bCs w:val="0"/>
                <w:sz w:val="24"/>
                <w:szCs w:val="24"/>
              </w:rPr>
            </w:pPr>
            <w:r>
              <w:rPr>
                <w:rFonts w:eastAsia="Times New Roman" w:cs="Arial"/>
                <w:b w:val="0"/>
                <w:bCs w:val="0"/>
                <w:sz w:val="24"/>
                <w:szCs w:val="24"/>
              </w:rPr>
              <w:t>2.2</w:t>
            </w:r>
          </w:p>
        </w:tc>
        <w:tc>
          <w:tcPr>
            <w:tcW w:w="453" w:type="pct"/>
            <w:gridSpan w:val="2"/>
          </w:tcPr>
          <w:p w:rsidR="004B0999" w:rsidRPr="00735796" w:rsidRDefault="004B0999" w:rsidP="004B0999">
            <w:pPr>
              <w:cnfStyle w:val="000000000000" w:firstRow="0" w:lastRow="0" w:firstColumn="0" w:lastColumn="0" w:oddVBand="0" w:evenVBand="0" w:oddHBand="0" w:evenHBand="0" w:firstRowFirstColumn="0" w:firstRowLastColumn="0" w:lastRowFirstColumn="0" w:lastRowLastColumn="0"/>
            </w:pPr>
            <w:r w:rsidRPr="00735796">
              <w:t>Forgot Password</w:t>
            </w:r>
          </w:p>
        </w:tc>
        <w:tc>
          <w:tcPr>
            <w:tcW w:w="1609" w:type="pct"/>
          </w:tcPr>
          <w:p w:rsidR="004B0999" w:rsidRPr="00735796" w:rsidRDefault="00EB24CB" w:rsidP="004B0999">
            <w:pPr>
              <w:cnfStyle w:val="000000000000" w:firstRow="0" w:lastRow="0" w:firstColumn="0" w:lastColumn="0" w:oddVBand="0" w:evenVBand="0" w:oddHBand="0" w:evenHBand="0" w:firstRowFirstColumn="0" w:firstRowLastColumn="0" w:lastRowFirstColumn="0" w:lastRowLastColumn="0"/>
            </w:pPr>
            <w:r>
              <w:t xml:space="preserve">All users </w:t>
            </w:r>
            <w:r w:rsidR="004B0999" w:rsidRPr="00735796">
              <w:t>will be able to recover their lost password if they click on forgot password link. An email will be sent on their registered email address with the reset password link.</w:t>
            </w:r>
          </w:p>
        </w:tc>
      </w:tr>
      <w:tr w:rsidR="004B0999"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63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B0334A" w:rsidP="004B0999">
            <w:pPr>
              <w:jc w:val="right"/>
              <w:rPr>
                <w:rFonts w:eastAsia="Times New Roman" w:cs="Arial"/>
                <w:b w:val="0"/>
                <w:bCs w:val="0"/>
                <w:sz w:val="24"/>
                <w:szCs w:val="24"/>
              </w:rPr>
            </w:pPr>
            <w:r>
              <w:rPr>
                <w:rFonts w:eastAsia="Times New Roman" w:cs="Arial"/>
                <w:b w:val="0"/>
                <w:bCs w:val="0"/>
                <w:sz w:val="24"/>
                <w:szCs w:val="24"/>
              </w:rPr>
              <w:t>2.3</w:t>
            </w:r>
          </w:p>
        </w:tc>
        <w:tc>
          <w:tcPr>
            <w:tcW w:w="453" w:type="pct"/>
            <w:gridSpan w:val="2"/>
          </w:tcPr>
          <w:p w:rsidR="004B0999" w:rsidRPr="00735796" w:rsidRDefault="004B0999" w:rsidP="004B0999">
            <w:pPr>
              <w:cnfStyle w:val="000000100000" w:firstRow="0" w:lastRow="0" w:firstColumn="0" w:lastColumn="0" w:oddVBand="0" w:evenVBand="0" w:oddHBand="1" w:evenHBand="0" w:firstRowFirstColumn="0" w:firstRowLastColumn="0" w:lastRowFirstColumn="0" w:lastRowLastColumn="0"/>
            </w:pPr>
            <w:r w:rsidRPr="00735796">
              <w:t>Change Password</w:t>
            </w:r>
          </w:p>
        </w:tc>
        <w:tc>
          <w:tcPr>
            <w:tcW w:w="1609" w:type="pct"/>
          </w:tcPr>
          <w:p w:rsidR="004B0999" w:rsidRPr="00735796" w:rsidRDefault="004B0999" w:rsidP="00EB24CB">
            <w:pPr>
              <w:cnfStyle w:val="000000100000" w:firstRow="0" w:lastRow="0" w:firstColumn="0" w:lastColumn="0" w:oddVBand="0" w:evenVBand="0" w:oddHBand="1" w:evenHBand="0" w:firstRowFirstColumn="0" w:firstRowLastColumn="0" w:lastRowFirstColumn="0" w:lastRowLastColumn="0"/>
            </w:pPr>
            <w:r w:rsidRPr="00735796">
              <w:t>All user</w:t>
            </w:r>
            <w:r w:rsidR="00EB24CB">
              <w:t>s</w:t>
            </w:r>
            <w:r w:rsidRPr="00735796">
              <w:t xml:space="preserve"> will be able to change their password from their profile page. Password will be changed with the fields of “Old Password”, “New Password”, and “Confirm Password”.</w:t>
            </w:r>
          </w:p>
        </w:tc>
      </w:tr>
      <w:tr w:rsidR="004B0999" w:rsidRPr="00735796" w:rsidTr="00402F6E">
        <w:trPr>
          <w:gridAfter w:val="2"/>
          <w:wAfter w:w="2814" w:type="pct"/>
          <w:trHeight w:val="39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B0334A" w:rsidP="004B0999">
            <w:pPr>
              <w:jc w:val="right"/>
              <w:rPr>
                <w:rFonts w:eastAsia="Times New Roman" w:cs="Arial"/>
                <w:b w:val="0"/>
                <w:bCs w:val="0"/>
                <w:sz w:val="24"/>
                <w:szCs w:val="24"/>
              </w:rPr>
            </w:pPr>
            <w:r>
              <w:rPr>
                <w:rFonts w:eastAsia="Times New Roman" w:cs="Arial"/>
                <w:b w:val="0"/>
                <w:bCs w:val="0"/>
                <w:sz w:val="24"/>
                <w:szCs w:val="24"/>
              </w:rPr>
              <w:t>2.4</w:t>
            </w:r>
          </w:p>
        </w:tc>
        <w:tc>
          <w:tcPr>
            <w:tcW w:w="453" w:type="pct"/>
            <w:gridSpan w:val="2"/>
          </w:tcPr>
          <w:p w:rsidR="004B0999" w:rsidRPr="00735796" w:rsidRDefault="004B0999" w:rsidP="004B0999">
            <w:pPr>
              <w:cnfStyle w:val="000000000000" w:firstRow="0" w:lastRow="0" w:firstColumn="0" w:lastColumn="0" w:oddVBand="0" w:evenVBand="0" w:oddHBand="0" w:evenHBand="0" w:firstRowFirstColumn="0" w:firstRowLastColumn="0" w:lastRowFirstColumn="0" w:lastRowLastColumn="0"/>
            </w:pPr>
            <w:r w:rsidRPr="00735796">
              <w:t>Profile</w:t>
            </w:r>
            <w:r>
              <w:t xml:space="preserve"> Management</w:t>
            </w:r>
          </w:p>
        </w:tc>
        <w:tc>
          <w:tcPr>
            <w:tcW w:w="1609" w:type="pct"/>
          </w:tcPr>
          <w:p w:rsidR="004B0999" w:rsidRPr="00735796" w:rsidRDefault="004B0999" w:rsidP="004B0999">
            <w:pPr>
              <w:cnfStyle w:val="000000000000" w:firstRow="0" w:lastRow="0" w:firstColumn="0" w:lastColumn="0" w:oddVBand="0" w:evenVBand="0" w:oddHBand="0" w:evenHBand="0" w:firstRowFirstColumn="0" w:firstRowLastColumn="0" w:lastRowFirstColumn="0" w:lastRowLastColumn="0"/>
            </w:pPr>
            <w:r w:rsidRPr="00735796">
              <w:t xml:space="preserve">All the users will be able to view/edit </w:t>
            </w:r>
            <w:r>
              <w:t xml:space="preserve">their basic </w:t>
            </w:r>
            <w:r w:rsidRPr="00735796">
              <w:t xml:space="preserve">profile details. </w:t>
            </w:r>
          </w:p>
        </w:tc>
      </w:tr>
      <w:tr w:rsidR="004B0999"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498"/>
        </w:trPr>
        <w:tc>
          <w:tcPr>
            <w:cnfStyle w:val="001000000000" w:firstRow="0" w:lastRow="0" w:firstColumn="1" w:lastColumn="0" w:oddVBand="0" w:evenVBand="0" w:oddHBand="0" w:evenHBand="0" w:firstRowFirstColumn="0" w:firstRowLastColumn="0" w:lastRowFirstColumn="0" w:lastRowLastColumn="0"/>
            <w:tcW w:w="2186" w:type="pct"/>
            <w:gridSpan w:val="4"/>
            <w:tcBorders>
              <w:left w:val="none" w:sz="0" w:space="0" w:color="auto"/>
            </w:tcBorders>
            <w:hideMark/>
          </w:tcPr>
          <w:p w:rsidR="004B0999" w:rsidRPr="00BB18D6" w:rsidRDefault="004B0999" w:rsidP="004B0999">
            <w:pPr>
              <w:pStyle w:val="ListParagraph"/>
              <w:numPr>
                <w:ilvl w:val="0"/>
                <w:numId w:val="20"/>
              </w:numPr>
              <w:spacing w:line="240" w:lineRule="auto"/>
              <w:rPr>
                <w:rFonts w:eastAsia="Times New Roman" w:cs="Arial"/>
                <w:color w:val="FFFFFF" w:themeColor="background1"/>
                <w:sz w:val="24"/>
                <w:szCs w:val="24"/>
              </w:rPr>
            </w:pPr>
            <w:r w:rsidRPr="00BB18D6">
              <w:rPr>
                <w:rFonts w:eastAsia="Times New Roman" w:cs="Arial"/>
                <w:color w:val="FFFFFF" w:themeColor="background1"/>
                <w:sz w:val="24"/>
                <w:szCs w:val="24"/>
              </w:rPr>
              <w:t> Event management</w:t>
            </w:r>
          </w:p>
        </w:tc>
      </w:tr>
      <w:tr w:rsidR="004B0999" w:rsidRPr="00735796" w:rsidTr="00402F6E">
        <w:trPr>
          <w:gridAfter w:val="2"/>
          <w:wAfter w:w="2814" w:type="pct"/>
          <w:trHeight w:val="399"/>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B0334A" w:rsidP="004B0999">
            <w:pPr>
              <w:jc w:val="right"/>
              <w:rPr>
                <w:rFonts w:eastAsia="Times New Roman" w:cs="Arial"/>
                <w:b w:val="0"/>
                <w:sz w:val="24"/>
                <w:szCs w:val="24"/>
              </w:rPr>
            </w:pPr>
            <w:r>
              <w:rPr>
                <w:rFonts w:eastAsia="Times New Roman" w:cs="Arial"/>
                <w:b w:val="0"/>
                <w:sz w:val="24"/>
                <w:szCs w:val="24"/>
              </w:rPr>
              <w:t>3.1</w:t>
            </w:r>
          </w:p>
        </w:tc>
        <w:tc>
          <w:tcPr>
            <w:tcW w:w="453" w:type="pct"/>
            <w:gridSpan w:val="2"/>
            <w:hideMark/>
          </w:tcPr>
          <w:p w:rsidR="004B0999" w:rsidRPr="00735796" w:rsidRDefault="004B0999" w:rsidP="004B0999">
            <w:pPr>
              <w:jc w:val="both"/>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735796">
              <w:rPr>
                <w:rFonts w:eastAsia="Times New Roman" w:cs="Arial"/>
                <w:bCs/>
                <w:sz w:val="24"/>
                <w:szCs w:val="24"/>
              </w:rPr>
              <w:t>Add Event</w:t>
            </w:r>
          </w:p>
        </w:tc>
        <w:tc>
          <w:tcPr>
            <w:tcW w:w="1609" w:type="pct"/>
            <w:hideMark/>
          </w:tcPr>
          <w:p w:rsidR="004B0999" w:rsidRPr="000E4112"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0E4112">
              <w:rPr>
                <w:rFonts w:eastAsia="Times New Roman" w:cs="Arial"/>
                <w:sz w:val="24"/>
                <w:szCs w:val="24"/>
              </w:rPr>
              <w:t>Admin and event organizers will be able to create event and add details</w:t>
            </w:r>
            <w:r w:rsidR="0028462C" w:rsidRPr="000E4112">
              <w:rPr>
                <w:rFonts w:eastAsia="Times New Roman" w:cs="Arial"/>
                <w:sz w:val="24"/>
                <w:szCs w:val="24"/>
              </w:rPr>
              <w:t>.</w:t>
            </w:r>
          </w:p>
          <w:p w:rsidR="0028462C" w:rsidRDefault="0028462C" w:rsidP="0028462C">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0E4112">
              <w:rPr>
                <w:rFonts w:eastAsia="Times New Roman" w:cs="Arial"/>
                <w:sz w:val="24"/>
                <w:szCs w:val="24"/>
              </w:rPr>
              <w:t>Admin and event organizers will also be able to set the label relating the guest placement (example table, seat, zone, etc.) and this same info will be used for that specific event created.</w:t>
            </w:r>
          </w:p>
          <w:p w:rsidR="000B7912" w:rsidRPr="00735796" w:rsidRDefault="000B7912" w:rsidP="0028462C">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Note: The admin will be able to add a limit for the number of events each event organizer can add.</w:t>
            </w:r>
            <w:bookmarkStart w:id="16" w:name="_GoBack"/>
            <w:bookmarkEnd w:id="16"/>
          </w:p>
        </w:tc>
      </w:tr>
      <w:tr w:rsidR="004B0999"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315"/>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B0334A" w:rsidP="004B0999">
            <w:pPr>
              <w:jc w:val="right"/>
              <w:rPr>
                <w:rFonts w:eastAsia="Times New Roman" w:cs="Arial"/>
                <w:b w:val="0"/>
                <w:sz w:val="24"/>
                <w:szCs w:val="24"/>
              </w:rPr>
            </w:pPr>
            <w:r>
              <w:rPr>
                <w:rFonts w:eastAsia="Times New Roman" w:cs="Arial"/>
                <w:b w:val="0"/>
                <w:sz w:val="24"/>
                <w:szCs w:val="24"/>
              </w:rPr>
              <w:t>3.2</w:t>
            </w:r>
          </w:p>
        </w:tc>
        <w:tc>
          <w:tcPr>
            <w:tcW w:w="453" w:type="pct"/>
            <w:gridSpan w:val="2"/>
            <w:hideMark/>
          </w:tcPr>
          <w:p w:rsidR="004B0999" w:rsidRPr="00735796" w:rsidRDefault="004B0999" w:rsidP="004B0999">
            <w:pPr>
              <w:jc w:val="both"/>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r w:rsidRPr="00735796">
              <w:rPr>
                <w:rFonts w:eastAsia="Times New Roman" w:cs="Arial"/>
                <w:bCs/>
                <w:sz w:val="24"/>
                <w:szCs w:val="24"/>
              </w:rPr>
              <w:t> View List</w:t>
            </w:r>
          </w:p>
        </w:tc>
        <w:tc>
          <w:tcPr>
            <w:tcW w:w="1609" w:type="pct"/>
            <w:hideMark/>
          </w:tcPr>
          <w:p w:rsidR="004B0999" w:rsidRPr="00735796" w:rsidRDefault="004B0999" w:rsidP="004B0999">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735796">
              <w:rPr>
                <w:rFonts w:eastAsia="Times New Roman" w:cs="Arial"/>
                <w:sz w:val="24"/>
                <w:szCs w:val="24"/>
              </w:rPr>
              <w:t xml:space="preserve">Admin </w:t>
            </w:r>
            <w:r>
              <w:rPr>
                <w:rFonts w:eastAsia="Times New Roman" w:cs="Arial"/>
                <w:sz w:val="24"/>
                <w:szCs w:val="24"/>
              </w:rPr>
              <w:t>and event organizers</w:t>
            </w:r>
            <w:r w:rsidRPr="00735796">
              <w:rPr>
                <w:rFonts w:eastAsia="Times New Roman" w:cs="Arial"/>
                <w:sz w:val="24"/>
                <w:szCs w:val="24"/>
              </w:rPr>
              <w:t xml:space="preserve"> will be able to view the list and details of the events added</w:t>
            </w:r>
          </w:p>
        </w:tc>
      </w:tr>
      <w:tr w:rsidR="004B0999" w:rsidRPr="00735796" w:rsidTr="00402F6E">
        <w:trPr>
          <w:gridAfter w:val="2"/>
          <w:wAfter w:w="2814" w:type="pct"/>
          <w:trHeight w:val="63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B0334A" w:rsidP="004B0999">
            <w:pPr>
              <w:jc w:val="right"/>
              <w:rPr>
                <w:rFonts w:eastAsia="Times New Roman" w:cs="Arial"/>
                <w:b w:val="0"/>
                <w:sz w:val="24"/>
                <w:szCs w:val="24"/>
              </w:rPr>
            </w:pPr>
            <w:r>
              <w:rPr>
                <w:rFonts w:eastAsia="Times New Roman" w:cs="Arial"/>
                <w:b w:val="0"/>
                <w:sz w:val="24"/>
                <w:szCs w:val="24"/>
              </w:rPr>
              <w:lastRenderedPageBreak/>
              <w:t>3.3</w:t>
            </w:r>
          </w:p>
        </w:tc>
        <w:tc>
          <w:tcPr>
            <w:tcW w:w="453" w:type="pct"/>
            <w:gridSpan w:val="2"/>
            <w:hideMark/>
          </w:tcPr>
          <w:p w:rsidR="004B0999" w:rsidRPr="00735796" w:rsidRDefault="004B0999" w:rsidP="004B0999">
            <w:pPr>
              <w:jc w:val="both"/>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735796">
              <w:rPr>
                <w:rFonts w:eastAsia="Times New Roman" w:cs="Arial"/>
                <w:bCs/>
                <w:sz w:val="24"/>
                <w:szCs w:val="24"/>
              </w:rPr>
              <w:t> Edit</w:t>
            </w:r>
          </w:p>
        </w:tc>
        <w:tc>
          <w:tcPr>
            <w:tcW w:w="1609" w:type="pct"/>
            <w:hideMark/>
          </w:tcPr>
          <w:p w:rsidR="004B0999" w:rsidRPr="00735796"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735796">
              <w:rPr>
                <w:rFonts w:eastAsia="Times New Roman" w:cs="Arial"/>
                <w:sz w:val="24"/>
                <w:szCs w:val="24"/>
              </w:rPr>
              <w:t>Admin</w:t>
            </w:r>
            <w:r>
              <w:rPr>
                <w:rFonts w:eastAsia="Times New Roman" w:cs="Arial"/>
                <w:sz w:val="24"/>
                <w:szCs w:val="24"/>
              </w:rPr>
              <w:t xml:space="preserve"> and event organizers</w:t>
            </w:r>
            <w:r w:rsidRPr="00735796">
              <w:rPr>
                <w:rFonts w:eastAsia="Times New Roman" w:cs="Arial"/>
                <w:sz w:val="24"/>
                <w:szCs w:val="24"/>
              </w:rPr>
              <w:t xml:space="preserve"> will be able to make changes to the information of the event added</w:t>
            </w:r>
          </w:p>
        </w:tc>
      </w:tr>
      <w:tr w:rsidR="004B0999"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63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B0334A" w:rsidP="004B0999">
            <w:pPr>
              <w:jc w:val="right"/>
              <w:rPr>
                <w:rFonts w:eastAsia="Times New Roman" w:cs="Arial"/>
                <w:b w:val="0"/>
                <w:sz w:val="24"/>
                <w:szCs w:val="24"/>
              </w:rPr>
            </w:pPr>
            <w:r>
              <w:rPr>
                <w:rFonts w:eastAsia="Times New Roman" w:cs="Arial"/>
                <w:b w:val="0"/>
                <w:sz w:val="24"/>
                <w:szCs w:val="24"/>
              </w:rPr>
              <w:t>3.4</w:t>
            </w:r>
          </w:p>
        </w:tc>
        <w:tc>
          <w:tcPr>
            <w:tcW w:w="453" w:type="pct"/>
            <w:gridSpan w:val="2"/>
            <w:hideMark/>
          </w:tcPr>
          <w:p w:rsidR="004B0999" w:rsidRPr="00735796" w:rsidRDefault="004B0999" w:rsidP="004B0999">
            <w:pPr>
              <w:jc w:val="both"/>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r w:rsidRPr="00735796">
              <w:rPr>
                <w:rFonts w:eastAsia="Times New Roman" w:cs="Arial"/>
                <w:bCs/>
                <w:sz w:val="24"/>
                <w:szCs w:val="24"/>
              </w:rPr>
              <w:t> Delete</w:t>
            </w:r>
          </w:p>
        </w:tc>
        <w:tc>
          <w:tcPr>
            <w:tcW w:w="1609" w:type="pct"/>
            <w:hideMark/>
          </w:tcPr>
          <w:p w:rsidR="004B0999" w:rsidRPr="00735796" w:rsidRDefault="004B0999" w:rsidP="004B0999">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735796">
              <w:rPr>
                <w:rFonts w:eastAsia="Times New Roman" w:cs="Arial"/>
                <w:sz w:val="24"/>
                <w:szCs w:val="24"/>
              </w:rPr>
              <w:t>Admin</w:t>
            </w:r>
            <w:r>
              <w:rPr>
                <w:rFonts w:eastAsia="Times New Roman" w:cs="Arial"/>
                <w:sz w:val="24"/>
                <w:szCs w:val="24"/>
              </w:rPr>
              <w:t xml:space="preserve"> and event organizers</w:t>
            </w:r>
            <w:r w:rsidRPr="00735796">
              <w:rPr>
                <w:rFonts w:eastAsia="Times New Roman" w:cs="Arial"/>
                <w:sz w:val="24"/>
                <w:szCs w:val="24"/>
              </w:rPr>
              <w:t xml:space="preserve"> will also be able to remove the event added. This will also remove the reminders set respective to the event</w:t>
            </w:r>
          </w:p>
        </w:tc>
      </w:tr>
      <w:tr w:rsidR="004B0999" w:rsidRPr="00735796" w:rsidTr="00402F6E">
        <w:trPr>
          <w:gridAfter w:val="2"/>
          <w:wAfter w:w="2814" w:type="pct"/>
          <w:trHeight w:val="63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B0334A" w:rsidP="004B0999">
            <w:pPr>
              <w:rPr>
                <w:rFonts w:eastAsia="Times New Roman" w:cs="Arial"/>
                <w:b w:val="0"/>
                <w:sz w:val="24"/>
                <w:szCs w:val="24"/>
              </w:rPr>
            </w:pPr>
            <w:r>
              <w:rPr>
                <w:rFonts w:eastAsia="Times New Roman" w:cs="Arial"/>
                <w:b w:val="0"/>
                <w:sz w:val="24"/>
                <w:szCs w:val="24"/>
              </w:rPr>
              <w:t>3.5</w:t>
            </w:r>
          </w:p>
        </w:tc>
        <w:tc>
          <w:tcPr>
            <w:tcW w:w="453" w:type="pct"/>
            <w:gridSpan w:val="2"/>
          </w:tcPr>
          <w:p w:rsidR="004B0999" w:rsidRPr="00735796"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735796">
              <w:rPr>
                <w:rFonts w:eastAsia="Times New Roman" w:cs="Arial"/>
                <w:bCs/>
                <w:sz w:val="24"/>
                <w:szCs w:val="24"/>
              </w:rPr>
              <w:t>Import Guest Database</w:t>
            </w:r>
          </w:p>
        </w:tc>
        <w:tc>
          <w:tcPr>
            <w:tcW w:w="1609" w:type="pct"/>
          </w:tcPr>
          <w:p w:rsidR="00DB07D5"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 xml:space="preserve">Admin and Event Organizers will be able to </w:t>
            </w:r>
            <w:r w:rsidRPr="00735796">
              <w:rPr>
                <w:rFonts w:eastAsia="Times New Roman" w:cs="Arial"/>
                <w:sz w:val="24"/>
                <w:szCs w:val="24"/>
              </w:rPr>
              <w:t>import guest d</w:t>
            </w:r>
            <w:r w:rsidR="00DB07D5">
              <w:rPr>
                <w:rFonts w:eastAsia="Times New Roman" w:cs="Arial"/>
                <w:sz w:val="24"/>
                <w:szCs w:val="24"/>
              </w:rPr>
              <w:t>atabase in a pre-defined format and a set of pre-decided fields that could be</w:t>
            </w:r>
            <w:r w:rsidRPr="00735796">
              <w:rPr>
                <w:rFonts w:eastAsia="Times New Roman" w:cs="Arial"/>
                <w:sz w:val="24"/>
                <w:szCs w:val="24"/>
              </w:rPr>
              <w:t>:</w:t>
            </w:r>
            <w:r w:rsidRPr="00735796">
              <w:rPr>
                <w:rFonts w:eastAsia="Times New Roman" w:cs="Arial"/>
                <w:sz w:val="24"/>
                <w:szCs w:val="24"/>
              </w:rPr>
              <w:br/>
              <w:t>Number of guests,</w:t>
            </w:r>
            <w:r w:rsidRPr="00735796">
              <w:rPr>
                <w:rFonts w:eastAsia="Times New Roman" w:cs="Arial"/>
                <w:sz w:val="24"/>
                <w:szCs w:val="24"/>
              </w:rPr>
              <w:br/>
            </w:r>
            <w:r w:rsidRPr="000E4112">
              <w:rPr>
                <w:rFonts w:eastAsia="Times New Roman" w:cs="Arial"/>
                <w:sz w:val="24"/>
                <w:szCs w:val="24"/>
              </w:rPr>
              <w:t>Names</w:t>
            </w:r>
            <w:r w:rsidRPr="000E4112">
              <w:rPr>
                <w:rFonts w:eastAsia="Times New Roman" w:cs="Arial"/>
                <w:sz w:val="24"/>
                <w:szCs w:val="24"/>
              </w:rPr>
              <w:br/>
            </w:r>
            <w:r w:rsidR="00730414" w:rsidRPr="000E4112">
              <w:rPr>
                <w:rFonts w:eastAsia="Times New Roman" w:cs="Arial"/>
                <w:sz w:val="24"/>
                <w:szCs w:val="24"/>
              </w:rPr>
              <w:t>Guest Placement</w:t>
            </w:r>
            <w:r w:rsidRPr="000E4112">
              <w:rPr>
                <w:rFonts w:eastAsia="Times New Roman" w:cs="Arial"/>
                <w:sz w:val="24"/>
                <w:szCs w:val="24"/>
              </w:rPr>
              <w:br/>
              <w:t>Contact Number</w:t>
            </w:r>
            <w:r>
              <w:rPr>
                <w:rFonts w:eastAsia="Times New Roman" w:cs="Arial"/>
                <w:sz w:val="24"/>
                <w:szCs w:val="24"/>
              </w:rPr>
              <w:br/>
              <w:t>Lucky draw number</w:t>
            </w:r>
          </w:p>
          <w:p w:rsidR="00DB07D5" w:rsidRDefault="00DB07D5" w:rsidP="004B0999">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p w:rsidR="00DB07D5" w:rsidRDefault="00DB07D5" w:rsidP="004B0999">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 xml:space="preserve">The admin and the event organizers will also be able to add a </w:t>
            </w:r>
            <w:r w:rsidR="006F33E3">
              <w:rPr>
                <w:rFonts w:eastAsia="Times New Roman" w:cs="Arial"/>
                <w:sz w:val="24"/>
                <w:szCs w:val="24"/>
              </w:rPr>
              <w:t xml:space="preserve">5-6 new </w:t>
            </w:r>
            <w:r>
              <w:rPr>
                <w:rFonts w:eastAsia="Times New Roman" w:cs="Arial"/>
                <w:sz w:val="24"/>
                <w:szCs w:val="24"/>
              </w:rPr>
              <w:t xml:space="preserve">fields </w:t>
            </w:r>
            <w:r w:rsidR="00332874">
              <w:rPr>
                <w:rFonts w:eastAsia="Times New Roman" w:cs="Arial"/>
                <w:sz w:val="24"/>
                <w:szCs w:val="24"/>
              </w:rPr>
              <w:t>as required for the event.</w:t>
            </w:r>
            <w:r w:rsidR="00466AE4">
              <w:rPr>
                <w:rFonts w:eastAsia="Times New Roman" w:cs="Arial"/>
                <w:sz w:val="24"/>
                <w:szCs w:val="24"/>
              </w:rPr>
              <w:t xml:space="preserve"> T</w:t>
            </w:r>
            <w:r w:rsidR="00332874">
              <w:rPr>
                <w:rFonts w:eastAsia="Times New Roman" w:cs="Arial"/>
                <w:sz w:val="24"/>
                <w:szCs w:val="24"/>
              </w:rPr>
              <w:t>he labels for these fields will be decided by the admin</w:t>
            </w:r>
            <w:r w:rsidR="009E01BD">
              <w:rPr>
                <w:rFonts w:eastAsia="Times New Roman" w:cs="Arial"/>
                <w:sz w:val="24"/>
                <w:szCs w:val="24"/>
              </w:rPr>
              <w:t xml:space="preserve"> and it can be used while importing guest database</w:t>
            </w:r>
            <w:r w:rsidR="006F33E3">
              <w:rPr>
                <w:rFonts w:eastAsia="Times New Roman" w:cs="Arial"/>
                <w:sz w:val="24"/>
                <w:szCs w:val="24"/>
              </w:rPr>
              <w:t>.</w:t>
            </w:r>
          </w:p>
          <w:p w:rsidR="004B0999"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br/>
              <w:t>Note:</w:t>
            </w:r>
          </w:p>
          <w:p w:rsidR="004B0999" w:rsidRDefault="004B0999" w:rsidP="004B0999">
            <w:pPr>
              <w:pStyle w:val="ListParagraph"/>
              <w:numPr>
                <w:ilvl w:val="0"/>
                <w:numId w:val="43"/>
              </w:num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C12CDC">
              <w:rPr>
                <w:rFonts w:eastAsia="Times New Roman" w:cs="Arial"/>
                <w:sz w:val="24"/>
                <w:szCs w:val="24"/>
              </w:rPr>
              <w:t xml:space="preserve">There can be multiple guests against single table number </w:t>
            </w:r>
            <w:r w:rsidRPr="00C12CDC">
              <w:rPr>
                <w:rFonts w:eastAsia="Times New Roman" w:cs="Arial"/>
                <w:sz w:val="24"/>
                <w:szCs w:val="24"/>
              </w:rPr>
              <w:br/>
              <w:t>Based on the guest details entered, the system will generate a QR Code.</w:t>
            </w:r>
          </w:p>
          <w:p w:rsidR="004B0999" w:rsidRPr="00C12CDC" w:rsidRDefault="004B0999" w:rsidP="004B0999">
            <w:pPr>
              <w:pStyle w:val="ListParagraph"/>
              <w:numPr>
                <w:ilvl w:val="0"/>
                <w:numId w:val="43"/>
              </w:num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C12CDC">
              <w:rPr>
                <w:rFonts w:eastAsia="Times New Roman" w:cs="Arial"/>
                <w:sz w:val="24"/>
                <w:szCs w:val="24"/>
              </w:rPr>
              <w:t>Event Organizers will be able to select their respective event and later perform the specific function.</w:t>
            </w:r>
          </w:p>
        </w:tc>
      </w:tr>
      <w:tr w:rsidR="004B0999"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63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4B0999" w:rsidRPr="00735796" w:rsidRDefault="00B0334A" w:rsidP="004B0999">
            <w:pPr>
              <w:rPr>
                <w:rFonts w:eastAsia="Times New Roman" w:cs="Arial"/>
                <w:b w:val="0"/>
                <w:sz w:val="24"/>
                <w:szCs w:val="24"/>
              </w:rPr>
            </w:pPr>
            <w:r>
              <w:rPr>
                <w:rFonts w:eastAsia="Times New Roman" w:cs="Arial"/>
                <w:b w:val="0"/>
                <w:sz w:val="24"/>
                <w:szCs w:val="24"/>
              </w:rPr>
              <w:t>3.6</w:t>
            </w:r>
          </w:p>
        </w:tc>
        <w:tc>
          <w:tcPr>
            <w:tcW w:w="453" w:type="pct"/>
            <w:gridSpan w:val="2"/>
          </w:tcPr>
          <w:p w:rsidR="004B0999" w:rsidRPr="00735796" w:rsidRDefault="004B0999" w:rsidP="004B0999">
            <w:pPr>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r w:rsidRPr="00735796">
              <w:rPr>
                <w:rFonts w:eastAsia="Times New Roman" w:cs="Arial"/>
                <w:bCs/>
                <w:sz w:val="24"/>
                <w:szCs w:val="24"/>
              </w:rPr>
              <w:t>Update Survey URL</w:t>
            </w:r>
          </w:p>
        </w:tc>
        <w:tc>
          <w:tcPr>
            <w:tcW w:w="1609" w:type="pct"/>
          </w:tcPr>
          <w:p w:rsidR="004B0999" w:rsidRPr="00735796" w:rsidRDefault="004B0999" w:rsidP="004B0999">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735796">
              <w:rPr>
                <w:rFonts w:eastAsia="Times New Roman" w:cs="Arial"/>
                <w:sz w:val="24"/>
                <w:szCs w:val="24"/>
              </w:rPr>
              <w:t xml:space="preserve">Along with the guest database, the </w:t>
            </w:r>
            <w:r>
              <w:rPr>
                <w:rFonts w:eastAsia="Times New Roman" w:cs="Arial"/>
                <w:sz w:val="24"/>
                <w:szCs w:val="24"/>
              </w:rPr>
              <w:t xml:space="preserve">admin and the </w:t>
            </w:r>
            <w:r w:rsidRPr="00735796">
              <w:rPr>
                <w:rFonts w:eastAsia="Times New Roman" w:cs="Arial"/>
                <w:sz w:val="24"/>
                <w:szCs w:val="24"/>
              </w:rPr>
              <w:t>event organizer will also be able to upload the URL for the survey that is to be mailed to the attendees of the events.</w:t>
            </w:r>
          </w:p>
        </w:tc>
      </w:tr>
      <w:tr w:rsidR="004B0999" w:rsidRPr="00735796" w:rsidTr="00402F6E">
        <w:trPr>
          <w:gridAfter w:val="2"/>
          <w:wAfter w:w="2814" w:type="pct"/>
          <w:trHeight w:val="525"/>
        </w:trPr>
        <w:tc>
          <w:tcPr>
            <w:cnfStyle w:val="001000000000" w:firstRow="0" w:lastRow="0" w:firstColumn="1" w:lastColumn="0" w:oddVBand="0" w:evenVBand="0" w:oddHBand="0" w:evenHBand="0" w:firstRowFirstColumn="0" w:firstRowLastColumn="0" w:lastRowFirstColumn="0" w:lastRowLastColumn="0"/>
            <w:tcW w:w="2186" w:type="pct"/>
            <w:gridSpan w:val="4"/>
            <w:tcBorders>
              <w:left w:val="none" w:sz="0" w:space="0" w:color="auto"/>
            </w:tcBorders>
          </w:tcPr>
          <w:p w:rsidR="004B0999" w:rsidRPr="00BB18D6" w:rsidRDefault="004B0999" w:rsidP="004B0999">
            <w:pPr>
              <w:pStyle w:val="ListParagraph"/>
              <w:numPr>
                <w:ilvl w:val="0"/>
                <w:numId w:val="20"/>
              </w:numPr>
              <w:spacing w:line="240" w:lineRule="auto"/>
              <w:rPr>
                <w:rFonts w:eastAsia="Times New Roman" w:cs="Arial"/>
                <w:color w:val="FFFFFF" w:themeColor="background1"/>
                <w:sz w:val="24"/>
                <w:szCs w:val="24"/>
              </w:rPr>
            </w:pPr>
            <w:r w:rsidRPr="00BB18D6">
              <w:rPr>
                <w:rFonts w:eastAsia="Times New Roman" w:cs="Arial"/>
                <w:color w:val="FFFFFF" w:themeColor="background1"/>
                <w:sz w:val="24"/>
                <w:szCs w:val="24"/>
              </w:rPr>
              <w:t>Reminder</w:t>
            </w:r>
          </w:p>
        </w:tc>
      </w:tr>
      <w:tr w:rsidR="004B0999"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63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hideMark/>
          </w:tcPr>
          <w:p w:rsidR="004B0999" w:rsidRPr="00735796" w:rsidRDefault="00B0334A" w:rsidP="004B0999">
            <w:pPr>
              <w:jc w:val="right"/>
              <w:rPr>
                <w:rFonts w:eastAsia="Times New Roman" w:cs="Arial"/>
                <w:b w:val="0"/>
                <w:sz w:val="24"/>
                <w:szCs w:val="24"/>
              </w:rPr>
            </w:pPr>
            <w:r>
              <w:rPr>
                <w:rFonts w:eastAsia="Times New Roman" w:cs="Arial"/>
                <w:b w:val="0"/>
                <w:sz w:val="24"/>
                <w:szCs w:val="24"/>
              </w:rPr>
              <w:t>4.1</w:t>
            </w:r>
            <w:r w:rsidR="004B0999" w:rsidRPr="00735796">
              <w:rPr>
                <w:rFonts w:eastAsia="Times New Roman" w:cs="Arial"/>
                <w:b w:val="0"/>
                <w:sz w:val="24"/>
                <w:szCs w:val="24"/>
              </w:rPr>
              <w:t> </w:t>
            </w:r>
          </w:p>
        </w:tc>
        <w:tc>
          <w:tcPr>
            <w:tcW w:w="453" w:type="pct"/>
            <w:gridSpan w:val="2"/>
            <w:hideMark/>
          </w:tcPr>
          <w:p w:rsidR="004B0999" w:rsidRPr="00735796" w:rsidRDefault="004B0999" w:rsidP="004B0999">
            <w:pPr>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r w:rsidRPr="00735796">
              <w:rPr>
                <w:rFonts w:eastAsia="Times New Roman" w:cs="Arial"/>
                <w:bCs/>
                <w:sz w:val="24"/>
                <w:szCs w:val="24"/>
              </w:rPr>
              <w:t>Set Reminder</w:t>
            </w:r>
          </w:p>
        </w:tc>
        <w:tc>
          <w:tcPr>
            <w:tcW w:w="1609" w:type="pct"/>
            <w:hideMark/>
          </w:tcPr>
          <w:p w:rsidR="004B0999" w:rsidRPr="00735796" w:rsidRDefault="004B0999" w:rsidP="004B0999">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735796">
              <w:rPr>
                <w:rFonts w:eastAsia="Times New Roman" w:cs="Arial"/>
                <w:sz w:val="24"/>
                <w:szCs w:val="24"/>
              </w:rPr>
              <w:t xml:space="preserve">Admin </w:t>
            </w:r>
            <w:r>
              <w:rPr>
                <w:rFonts w:eastAsia="Times New Roman" w:cs="Arial"/>
                <w:sz w:val="24"/>
                <w:szCs w:val="24"/>
              </w:rPr>
              <w:t xml:space="preserve">and Event Organizers </w:t>
            </w:r>
            <w:r w:rsidRPr="00735796">
              <w:rPr>
                <w:rFonts w:eastAsia="Times New Roman" w:cs="Arial"/>
                <w:sz w:val="24"/>
                <w:szCs w:val="24"/>
              </w:rPr>
              <w:t>will be able to set reminders for specific date and time prior to the date and time of the event.</w:t>
            </w:r>
          </w:p>
        </w:tc>
      </w:tr>
      <w:tr w:rsidR="004B0999" w:rsidRPr="00735796" w:rsidTr="00402F6E">
        <w:trPr>
          <w:gridAfter w:val="2"/>
          <w:wAfter w:w="2814" w:type="pct"/>
          <w:trHeight w:val="630"/>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hideMark/>
          </w:tcPr>
          <w:p w:rsidR="004B0999" w:rsidRPr="00735796" w:rsidRDefault="004B0999" w:rsidP="004B0999">
            <w:pPr>
              <w:jc w:val="right"/>
              <w:rPr>
                <w:rFonts w:eastAsia="Times New Roman" w:cs="Arial"/>
                <w:b w:val="0"/>
                <w:sz w:val="24"/>
                <w:szCs w:val="24"/>
              </w:rPr>
            </w:pPr>
            <w:r w:rsidRPr="00735796">
              <w:rPr>
                <w:rFonts w:eastAsia="Times New Roman" w:cs="Arial"/>
                <w:b w:val="0"/>
                <w:sz w:val="24"/>
                <w:szCs w:val="24"/>
              </w:rPr>
              <w:t> </w:t>
            </w:r>
          </w:p>
        </w:tc>
        <w:tc>
          <w:tcPr>
            <w:tcW w:w="453" w:type="pct"/>
            <w:gridSpan w:val="2"/>
            <w:hideMark/>
          </w:tcPr>
          <w:p w:rsidR="004B0999" w:rsidRPr="00735796"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735796">
              <w:rPr>
                <w:rFonts w:eastAsia="Times New Roman" w:cs="Arial"/>
                <w:bCs/>
                <w:sz w:val="24"/>
                <w:szCs w:val="24"/>
              </w:rPr>
              <w:t> </w:t>
            </w:r>
          </w:p>
        </w:tc>
        <w:tc>
          <w:tcPr>
            <w:tcW w:w="1609" w:type="pct"/>
            <w:hideMark/>
          </w:tcPr>
          <w:p w:rsidR="004B0999"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735796">
              <w:rPr>
                <w:rFonts w:eastAsia="Times New Roman" w:cs="Arial"/>
                <w:sz w:val="24"/>
                <w:szCs w:val="24"/>
              </w:rPr>
              <w:t>System will show reminder notification to the admin showing the event name, date and time.</w:t>
            </w:r>
          </w:p>
          <w:p w:rsidR="004B0999" w:rsidRPr="00735796"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735796">
              <w:rPr>
                <w:rFonts w:eastAsia="Times New Roman" w:cs="Arial"/>
                <w:sz w:val="24"/>
                <w:szCs w:val="24"/>
              </w:rPr>
              <w:t>Note: Standard system Reminders are set before the date of the event</w:t>
            </w:r>
          </w:p>
        </w:tc>
      </w:tr>
      <w:tr w:rsidR="004B0999"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408"/>
        </w:trPr>
        <w:tc>
          <w:tcPr>
            <w:cnfStyle w:val="001000000000" w:firstRow="0" w:lastRow="0" w:firstColumn="1" w:lastColumn="0" w:oddVBand="0" w:evenVBand="0" w:oddHBand="0" w:evenHBand="0" w:firstRowFirstColumn="0" w:firstRowLastColumn="0" w:lastRowFirstColumn="0" w:lastRowLastColumn="0"/>
            <w:tcW w:w="2186" w:type="pct"/>
            <w:gridSpan w:val="4"/>
            <w:tcBorders>
              <w:left w:val="none" w:sz="0" w:space="0" w:color="auto"/>
            </w:tcBorders>
          </w:tcPr>
          <w:p w:rsidR="004B0999" w:rsidRPr="00BB18D6" w:rsidRDefault="004B0999" w:rsidP="004B0999">
            <w:pPr>
              <w:pStyle w:val="ListParagraph"/>
              <w:numPr>
                <w:ilvl w:val="0"/>
                <w:numId w:val="20"/>
              </w:numPr>
              <w:spacing w:line="240" w:lineRule="auto"/>
              <w:rPr>
                <w:rFonts w:eastAsia="Times New Roman" w:cs="Arial"/>
                <w:color w:val="FFFFFF" w:themeColor="background1"/>
                <w:sz w:val="24"/>
                <w:szCs w:val="24"/>
              </w:rPr>
            </w:pPr>
            <w:r w:rsidRPr="00BB18D6">
              <w:rPr>
                <w:rFonts w:eastAsia="Times New Roman" w:cs="Arial"/>
                <w:color w:val="FFFFFF" w:themeColor="background1"/>
                <w:sz w:val="24"/>
                <w:szCs w:val="24"/>
              </w:rPr>
              <w:t>Email Services</w:t>
            </w:r>
          </w:p>
        </w:tc>
      </w:tr>
      <w:tr w:rsidR="004B0999" w:rsidRPr="00735796" w:rsidTr="00402F6E">
        <w:trPr>
          <w:gridAfter w:val="2"/>
          <w:wAfter w:w="2814" w:type="pct"/>
          <w:trHeight w:val="615"/>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hideMark/>
          </w:tcPr>
          <w:p w:rsidR="004B0999" w:rsidRPr="00735796" w:rsidRDefault="004B0999" w:rsidP="004B0999">
            <w:pPr>
              <w:jc w:val="right"/>
              <w:rPr>
                <w:rFonts w:eastAsia="Times New Roman" w:cs="Arial"/>
                <w:b w:val="0"/>
                <w:sz w:val="24"/>
                <w:szCs w:val="24"/>
              </w:rPr>
            </w:pPr>
            <w:r w:rsidRPr="00735796">
              <w:rPr>
                <w:rFonts w:eastAsia="Times New Roman" w:cs="Arial"/>
                <w:b w:val="0"/>
                <w:sz w:val="24"/>
                <w:szCs w:val="24"/>
              </w:rPr>
              <w:t> </w:t>
            </w:r>
            <w:r w:rsidR="00B0334A">
              <w:rPr>
                <w:rFonts w:eastAsia="Times New Roman" w:cs="Arial"/>
                <w:b w:val="0"/>
                <w:sz w:val="24"/>
                <w:szCs w:val="24"/>
              </w:rPr>
              <w:t>5</w:t>
            </w:r>
            <w:r w:rsidRPr="00735796">
              <w:rPr>
                <w:rFonts w:eastAsia="Times New Roman" w:cs="Arial"/>
                <w:b w:val="0"/>
                <w:sz w:val="24"/>
                <w:szCs w:val="24"/>
              </w:rPr>
              <w:t>.1</w:t>
            </w:r>
          </w:p>
        </w:tc>
        <w:tc>
          <w:tcPr>
            <w:tcW w:w="453" w:type="pct"/>
            <w:gridSpan w:val="2"/>
            <w:hideMark/>
          </w:tcPr>
          <w:p w:rsidR="004B0999" w:rsidRPr="00735796"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735796">
              <w:rPr>
                <w:rFonts w:eastAsia="Times New Roman" w:cs="Arial"/>
                <w:bCs/>
                <w:sz w:val="24"/>
                <w:szCs w:val="24"/>
              </w:rPr>
              <w:t>Send Email / SMS Blast</w:t>
            </w:r>
          </w:p>
        </w:tc>
        <w:tc>
          <w:tcPr>
            <w:tcW w:w="1609" w:type="pct"/>
            <w:hideMark/>
          </w:tcPr>
          <w:p w:rsidR="004B0999" w:rsidRPr="00735796"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 xml:space="preserve">Admin and </w:t>
            </w:r>
            <w:r w:rsidRPr="00735796">
              <w:rPr>
                <w:rFonts w:eastAsia="Times New Roman" w:cs="Arial"/>
                <w:sz w:val="24"/>
                <w:szCs w:val="24"/>
              </w:rPr>
              <w:t>Event Organizers will be able to send the system generated QR Code to all the guest users of the selected event. SMS will contains the QR code link.</w:t>
            </w:r>
          </w:p>
          <w:p w:rsidR="004B0999" w:rsidRPr="00735796" w:rsidRDefault="004B0999" w:rsidP="004B0999">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735796">
              <w:rPr>
                <w:rFonts w:eastAsia="Times New Roman" w:cs="Arial"/>
                <w:bCs/>
                <w:sz w:val="24"/>
                <w:szCs w:val="24"/>
              </w:rPr>
              <w:t>Note: S</w:t>
            </w:r>
            <w:r w:rsidRPr="00735796">
              <w:rPr>
                <w:rFonts w:eastAsia="Times New Roman" w:cs="Arial"/>
                <w:sz w:val="24"/>
                <w:szCs w:val="24"/>
              </w:rPr>
              <w:t>tandard email template to be considered</w:t>
            </w:r>
          </w:p>
        </w:tc>
      </w:tr>
      <w:tr w:rsidR="007564B6"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615"/>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7564B6" w:rsidRPr="00735796" w:rsidRDefault="007564B6" w:rsidP="007564B6">
            <w:pPr>
              <w:jc w:val="right"/>
              <w:rPr>
                <w:rFonts w:eastAsia="Times New Roman" w:cs="Arial"/>
                <w:sz w:val="24"/>
                <w:szCs w:val="24"/>
              </w:rPr>
            </w:pPr>
          </w:p>
        </w:tc>
        <w:tc>
          <w:tcPr>
            <w:tcW w:w="453" w:type="pct"/>
            <w:gridSpan w:val="2"/>
          </w:tcPr>
          <w:p w:rsidR="007564B6" w:rsidRPr="00735796"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r>
              <w:rPr>
                <w:rFonts w:eastAsia="Times New Roman" w:cs="Arial"/>
                <w:bCs/>
                <w:sz w:val="24"/>
                <w:szCs w:val="24"/>
              </w:rPr>
              <w:t>Email for Table Number</w:t>
            </w:r>
          </w:p>
        </w:tc>
        <w:tc>
          <w:tcPr>
            <w:tcW w:w="1609" w:type="pct"/>
          </w:tcPr>
          <w:p w:rsidR="007564B6" w:rsidRPr="00BB18D6"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r w:rsidRPr="00BA5FD0">
              <w:rPr>
                <w:rFonts w:eastAsia="Times New Roman" w:cs="Arial"/>
                <w:sz w:val="24"/>
                <w:szCs w:val="24"/>
              </w:rPr>
              <w:t>As soon as the QR Code is scanned or attendance is added manually, the system sends Email  / SMS to the attendees telling them about their table number and lucky draw number</w:t>
            </w:r>
          </w:p>
        </w:tc>
      </w:tr>
      <w:tr w:rsidR="007564B6" w:rsidRPr="00735796" w:rsidTr="00402F6E">
        <w:trPr>
          <w:gridAfter w:val="2"/>
          <w:wAfter w:w="2814" w:type="pct"/>
          <w:trHeight w:val="1272"/>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hideMark/>
          </w:tcPr>
          <w:p w:rsidR="007564B6" w:rsidRPr="00735796" w:rsidRDefault="007564B6" w:rsidP="00B0334A">
            <w:pPr>
              <w:jc w:val="right"/>
              <w:rPr>
                <w:rFonts w:eastAsia="Times New Roman" w:cs="Arial"/>
                <w:b w:val="0"/>
                <w:sz w:val="24"/>
                <w:szCs w:val="24"/>
              </w:rPr>
            </w:pPr>
            <w:r w:rsidRPr="00735796">
              <w:rPr>
                <w:rFonts w:eastAsia="Times New Roman" w:cs="Arial"/>
                <w:b w:val="0"/>
                <w:sz w:val="24"/>
                <w:szCs w:val="24"/>
              </w:rPr>
              <w:t> </w:t>
            </w:r>
            <w:r w:rsidR="00B0334A">
              <w:rPr>
                <w:rFonts w:eastAsia="Times New Roman" w:cs="Arial"/>
                <w:b w:val="0"/>
                <w:sz w:val="24"/>
                <w:szCs w:val="24"/>
              </w:rPr>
              <w:t>5</w:t>
            </w:r>
            <w:r w:rsidRPr="00735796">
              <w:rPr>
                <w:rFonts w:eastAsia="Times New Roman" w:cs="Arial"/>
                <w:b w:val="0"/>
                <w:sz w:val="24"/>
                <w:szCs w:val="24"/>
              </w:rPr>
              <w:t>.2</w:t>
            </w:r>
          </w:p>
        </w:tc>
        <w:tc>
          <w:tcPr>
            <w:tcW w:w="453" w:type="pct"/>
            <w:gridSpan w:val="2"/>
            <w:hideMark/>
          </w:tcPr>
          <w:p w:rsidR="007564B6" w:rsidRPr="00735796" w:rsidRDefault="007564B6" w:rsidP="007564B6">
            <w:pPr>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735796">
              <w:rPr>
                <w:rFonts w:eastAsia="Times New Roman" w:cs="Arial"/>
                <w:bCs/>
                <w:sz w:val="24"/>
                <w:szCs w:val="24"/>
              </w:rPr>
              <w:t> Email for Survey</w:t>
            </w:r>
          </w:p>
        </w:tc>
        <w:tc>
          <w:tcPr>
            <w:tcW w:w="1609" w:type="pct"/>
            <w:hideMark/>
          </w:tcPr>
          <w:p w:rsidR="007564B6" w:rsidRPr="00735796" w:rsidRDefault="007564B6" w:rsidP="007564B6">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735796">
              <w:rPr>
                <w:rFonts w:eastAsia="Times New Roman" w:cs="Arial"/>
                <w:sz w:val="24"/>
                <w:szCs w:val="24"/>
              </w:rPr>
              <w:t>After the event, the system will send an email with the survey form link</w:t>
            </w:r>
            <w:r w:rsidRPr="00735796">
              <w:rPr>
                <w:rFonts w:eastAsia="Times New Roman" w:cs="Arial"/>
                <w:sz w:val="24"/>
                <w:szCs w:val="24"/>
              </w:rPr>
              <w:br/>
              <w:t>This will be a scheduled email sending. The system will read the URL entered at the time of importing guest database and will automatically send the email to all the attendees after the event time has been crossed</w:t>
            </w:r>
          </w:p>
        </w:tc>
      </w:tr>
      <w:tr w:rsidR="007564B6"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417"/>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tcPr>
          <w:p w:rsidR="007564B6" w:rsidRPr="00735796" w:rsidRDefault="007564B6" w:rsidP="007564B6">
            <w:pPr>
              <w:jc w:val="right"/>
              <w:rPr>
                <w:rFonts w:eastAsia="Times New Roman" w:cs="Arial"/>
                <w:sz w:val="24"/>
                <w:szCs w:val="24"/>
              </w:rPr>
            </w:pPr>
          </w:p>
        </w:tc>
        <w:tc>
          <w:tcPr>
            <w:tcW w:w="453" w:type="pct"/>
            <w:gridSpan w:val="2"/>
          </w:tcPr>
          <w:p w:rsidR="007564B6" w:rsidRPr="00735796"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p>
        </w:tc>
        <w:tc>
          <w:tcPr>
            <w:tcW w:w="1609" w:type="pct"/>
          </w:tcPr>
          <w:p w:rsidR="007564B6" w:rsidRPr="00BB18D6"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BB18D6">
              <w:rPr>
                <w:rFonts w:eastAsia="Times New Roman" w:cs="Arial"/>
                <w:bCs/>
                <w:sz w:val="24"/>
                <w:szCs w:val="24"/>
              </w:rPr>
              <w:t>Note: S</w:t>
            </w:r>
            <w:r w:rsidRPr="00BB18D6">
              <w:rPr>
                <w:rFonts w:eastAsia="Times New Roman" w:cs="Arial"/>
                <w:sz w:val="24"/>
                <w:szCs w:val="24"/>
              </w:rPr>
              <w:t>tandard email template to be considered</w:t>
            </w:r>
          </w:p>
        </w:tc>
      </w:tr>
      <w:tr w:rsidR="007564B6" w:rsidRPr="00735796" w:rsidTr="00402F6E">
        <w:trPr>
          <w:trHeight w:val="453"/>
        </w:trPr>
        <w:tc>
          <w:tcPr>
            <w:cnfStyle w:val="001000000000" w:firstRow="0" w:lastRow="0" w:firstColumn="1" w:lastColumn="0" w:oddVBand="0" w:evenVBand="0" w:oddHBand="0" w:evenHBand="0" w:firstRowFirstColumn="0" w:firstRowLastColumn="0" w:lastRowFirstColumn="0" w:lastRowLastColumn="0"/>
            <w:tcW w:w="2186" w:type="pct"/>
            <w:gridSpan w:val="4"/>
            <w:tcBorders>
              <w:left w:val="none" w:sz="0" w:space="0" w:color="auto"/>
            </w:tcBorders>
          </w:tcPr>
          <w:p w:rsidR="007564B6" w:rsidRPr="00BB18D6" w:rsidRDefault="007564B6" w:rsidP="007564B6">
            <w:pPr>
              <w:pStyle w:val="ListParagraph"/>
              <w:numPr>
                <w:ilvl w:val="0"/>
                <w:numId w:val="20"/>
              </w:numPr>
              <w:spacing w:line="240" w:lineRule="auto"/>
              <w:rPr>
                <w:rFonts w:eastAsia="Times New Roman" w:cs="Arial"/>
                <w:color w:val="FFFFFF" w:themeColor="background1"/>
                <w:sz w:val="24"/>
                <w:szCs w:val="24"/>
              </w:rPr>
            </w:pPr>
            <w:r w:rsidRPr="00BB18D6">
              <w:rPr>
                <w:rFonts w:eastAsia="Times New Roman" w:cs="Arial"/>
                <w:color w:val="FFFFFF" w:themeColor="background1"/>
                <w:sz w:val="24"/>
                <w:szCs w:val="24"/>
              </w:rPr>
              <w:t>Reports</w:t>
            </w:r>
          </w:p>
        </w:tc>
        <w:tc>
          <w:tcPr>
            <w:tcW w:w="1407" w:type="pct"/>
          </w:tcPr>
          <w:p w:rsidR="007564B6" w:rsidRPr="00735796" w:rsidRDefault="007564B6" w:rsidP="007564B6">
            <w:pPr>
              <w:cnfStyle w:val="000000000000" w:firstRow="0" w:lastRow="0" w:firstColumn="0" w:lastColumn="0" w:oddVBand="0" w:evenVBand="0" w:oddHBand="0" w:evenHBand="0" w:firstRowFirstColumn="0" w:firstRowLastColumn="0" w:lastRowFirstColumn="0" w:lastRowLastColumn="0"/>
            </w:pPr>
          </w:p>
        </w:tc>
        <w:tc>
          <w:tcPr>
            <w:tcW w:w="1407" w:type="pct"/>
          </w:tcPr>
          <w:p w:rsidR="007564B6" w:rsidRPr="00BB18D6" w:rsidRDefault="007564B6" w:rsidP="007564B6">
            <w:pPr>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BB18D6">
              <w:rPr>
                <w:rFonts w:eastAsia="Times New Roman" w:cs="Arial"/>
                <w:bCs/>
                <w:sz w:val="24"/>
                <w:szCs w:val="24"/>
              </w:rPr>
              <w:t xml:space="preserve">Automatic Notification: </w:t>
            </w:r>
            <w:r w:rsidRPr="00BB18D6">
              <w:rPr>
                <w:rFonts w:eastAsia="Times New Roman" w:cs="Arial"/>
                <w:sz w:val="24"/>
                <w:szCs w:val="24"/>
              </w:rPr>
              <w:t>Users will receive notification for the URL and login credentials</w:t>
            </w:r>
          </w:p>
        </w:tc>
      </w:tr>
      <w:tr w:rsidR="006023CA" w:rsidRPr="00735796"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2982"/>
        </w:trPr>
        <w:tc>
          <w:tcPr>
            <w:cnfStyle w:val="001000000000" w:firstRow="0" w:lastRow="0" w:firstColumn="1" w:lastColumn="0" w:oddVBand="0" w:evenVBand="0" w:oddHBand="0" w:evenHBand="0" w:firstRowFirstColumn="0" w:firstRowLastColumn="0" w:lastRowFirstColumn="0" w:lastRowLastColumn="0"/>
            <w:tcW w:w="124" w:type="pct"/>
            <w:tcBorders>
              <w:left w:val="none" w:sz="0" w:space="0" w:color="auto"/>
            </w:tcBorders>
            <w:hideMark/>
          </w:tcPr>
          <w:p w:rsidR="007564B6" w:rsidRPr="00735796" w:rsidRDefault="00B0334A" w:rsidP="007564B6">
            <w:pPr>
              <w:rPr>
                <w:rFonts w:eastAsia="Times New Roman" w:cs="Arial"/>
                <w:b w:val="0"/>
                <w:sz w:val="24"/>
                <w:szCs w:val="24"/>
              </w:rPr>
            </w:pPr>
            <w:r>
              <w:rPr>
                <w:rFonts w:eastAsia="Times New Roman" w:cs="Arial"/>
                <w:b w:val="0"/>
                <w:sz w:val="24"/>
                <w:szCs w:val="24"/>
              </w:rPr>
              <w:t>6</w:t>
            </w:r>
            <w:r w:rsidR="007564B6" w:rsidRPr="00735796">
              <w:rPr>
                <w:rFonts w:eastAsia="Times New Roman" w:cs="Arial"/>
                <w:b w:val="0"/>
                <w:sz w:val="24"/>
                <w:szCs w:val="24"/>
              </w:rPr>
              <w:t>.1</w:t>
            </w:r>
          </w:p>
        </w:tc>
        <w:tc>
          <w:tcPr>
            <w:tcW w:w="453" w:type="pct"/>
            <w:gridSpan w:val="2"/>
            <w:hideMark/>
          </w:tcPr>
          <w:p w:rsidR="007564B6" w:rsidRPr="00735796"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r w:rsidRPr="00735796">
              <w:rPr>
                <w:rFonts w:eastAsia="Times New Roman" w:cs="Arial"/>
                <w:bCs/>
                <w:sz w:val="24"/>
                <w:szCs w:val="24"/>
              </w:rPr>
              <w:t>View Report</w:t>
            </w:r>
          </w:p>
        </w:tc>
        <w:tc>
          <w:tcPr>
            <w:tcW w:w="1609" w:type="pct"/>
            <w:hideMark/>
          </w:tcPr>
          <w:p w:rsidR="007564B6" w:rsidRPr="00735796"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735796">
              <w:rPr>
                <w:rFonts w:eastAsia="Times New Roman" w:cs="Arial"/>
                <w:sz w:val="24"/>
                <w:szCs w:val="24"/>
              </w:rPr>
              <w:t>The event organizers will be able to view reports specific to the events they have added to the system:</w:t>
            </w:r>
          </w:p>
          <w:p w:rsidR="007564B6"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735796">
              <w:rPr>
                <w:rFonts w:eastAsia="Times New Roman" w:cs="Arial"/>
                <w:sz w:val="24"/>
                <w:szCs w:val="24"/>
              </w:rPr>
              <w:t>• Number and List of Guests ( Invited / attended / absent)</w:t>
            </w:r>
            <w:r w:rsidRPr="00735796">
              <w:rPr>
                <w:rFonts w:eastAsia="Times New Roman" w:cs="Arial"/>
                <w:sz w:val="24"/>
                <w:szCs w:val="24"/>
              </w:rPr>
              <w:br/>
              <w:t>• Manually Registered Guests vs Scanned</w:t>
            </w:r>
          </w:p>
          <w:p w:rsidR="007564B6"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p w:rsidR="007564B6"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Admin will be able to view the following reports:</w:t>
            </w:r>
          </w:p>
          <w:p w:rsidR="007564B6"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BB18D6">
              <w:rPr>
                <w:rFonts w:eastAsia="Times New Roman" w:cs="Arial"/>
                <w:sz w:val="24"/>
                <w:szCs w:val="24"/>
              </w:rPr>
              <w:t>• Number of Events (Completed / Upcoming)</w:t>
            </w:r>
            <w:r w:rsidRPr="00BB18D6">
              <w:rPr>
                <w:rFonts w:eastAsia="Times New Roman" w:cs="Arial"/>
                <w:sz w:val="24"/>
                <w:szCs w:val="24"/>
              </w:rPr>
              <w:br/>
              <w:t>• Number of Guests ( Invited / attended / absent)</w:t>
            </w:r>
            <w:r w:rsidRPr="00BB18D6">
              <w:rPr>
                <w:rFonts w:eastAsia="Times New Roman" w:cs="Arial"/>
                <w:sz w:val="24"/>
                <w:szCs w:val="24"/>
              </w:rPr>
              <w:br/>
              <w:t>• Manually Registered Guests vs Scanned</w:t>
            </w:r>
            <w:r w:rsidRPr="00BB18D6">
              <w:rPr>
                <w:rFonts w:eastAsia="Times New Roman" w:cs="Arial"/>
                <w:sz w:val="24"/>
                <w:szCs w:val="24"/>
              </w:rPr>
              <w:br/>
              <w:t>• Registered Event Organizers</w:t>
            </w:r>
          </w:p>
          <w:p w:rsidR="007564B6" w:rsidRPr="00735796"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r>
      <w:tr w:rsidR="007564B6" w:rsidRPr="00BB18D6" w:rsidTr="00402F6E">
        <w:trPr>
          <w:gridAfter w:val="2"/>
          <w:wAfter w:w="2814" w:type="pct"/>
          <w:trHeight w:val="315"/>
        </w:trPr>
        <w:tc>
          <w:tcPr>
            <w:cnfStyle w:val="001000000000" w:firstRow="0" w:lastRow="0" w:firstColumn="1" w:lastColumn="0" w:oddVBand="0" w:evenVBand="0" w:oddHBand="0" w:evenHBand="0" w:firstRowFirstColumn="0" w:firstRowLastColumn="0" w:lastRowFirstColumn="0" w:lastRowLastColumn="0"/>
            <w:tcW w:w="2186" w:type="pct"/>
            <w:gridSpan w:val="4"/>
            <w:tcBorders>
              <w:left w:val="none" w:sz="0" w:space="0" w:color="auto"/>
            </w:tcBorders>
          </w:tcPr>
          <w:p w:rsidR="007564B6" w:rsidRPr="00BB18D6" w:rsidRDefault="00E33DFF" w:rsidP="007564B6">
            <w:pPr>
              <w:jc w:val="both"/>
              <w:rPr>
                <w:rFonts w:eastAsia="Times New Roman" w:cs="Arial"/>
                <w:b w:val="0"/>
                <w:sz w:val="24"/>
                <w:szCs w:val="24"/>
              </w:rPr>
            </w:pPr>
            <w:r>
              <w:rPr>
                <w:b w:val="0"/>
              </w:rPr>
              <w:t xml:space="preserve">Note: </w:t>
            </w:r>
            <w:r w:rsidR="007564B6" w:rsidRPr="00BB18D6">
              <w:rPr>
                <w:b w:val="0"/>
              </w:rPr>
              <w:t>Admin will be able to perform all the event organizers functions but will have a different dashboard and reports section. The tasks of Event management, importing guest database and setting reminders, sending email blasts will be done primarily by Event Organizers</w:t>
            </w:r>
          </w:p>
        </w:tc>
      </w:tr>
      <w:tr w:rsidR="007564B6" w:rsidRPr="00BA5FD0"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444"/>
        </w:trPr>
        <w:tc>
          <w:tcPr>
            <w:cnfStyle w:val="001000000000" w:firstRow="0" w:lastRow="0" w:firstColumn="1" w:lastColumn="0" w:oddVBand="0" w:evenVBand="0" w:oddHBand="0" w:evenHBand="0" w:firstRowFirstColumn="0" w:firstRowLastColumn="0" w:lastRowFirstColumn="0" w:lastRowLastColumn="0"/>
            <w:tcW w:w="2186" w:type="pct"/>
            <w:gridSpan w:val="4"/>
            <w:tcBorders>
              <w:left w:val="none" w:sz="0" w:space="0" w:color="auto"/>
            </w:tcBorders>
          </w:tcPr>
          <w:p w:rsidR="007564B6" w:rsidRPr="00BA5FD0" w:rsidRDefault="007564B6" w:rsidP="007564B6">
            <w:pPr>
              <w:pStyle w:val="ListParagraph"/>
              <w:numPr>
                <w:ilvl w:val="0"/>
                <w:numId w:val="20"/>
              </w:numPr>
              <w:spacing w:line="240" w:lineRule="auto"/>
              <w:jc w:val="left"/>
              <w:rPr>
                <w:rFonts w:eastAsia="Times New Roman" w:cs="Arial"/>
                <w:sz w:val="24"/>
                <w:szCs w:val="24"/>
              </w:rPr>
            </w:pPr>
            <w:r>
              <w:rPr>
                <w:rFonts w:eastAsia="Times New Roman" w:cs="Arial"/>
                <w:color w:val="FFFFFF" w:themeColor="background1"/>
                <w:sz w:val="24"/>
                <w:szCs w:val="24"/>
              </w:rPr>
              <w:t>Attendance</w:t>
            </w:r>
            <w:r w:rsidRPr="00BA5FD0">
              <w:rPr>
                <w:rFonts w:eastAsia="Times New Roman" w:cs="Arial"/>
                <w:color w:val="FFFFFF" w:themeColor="background1"/>
                <w:sz w:val="24"/>
                <w:szCs w:val="24"/>
              </w:rPr>
              <w:t xml:space="preserve"> Management</w:t>
            </w:r>
          </w:p>
        </w:tc>
      </w:tr>
      <w:tr w:rsidR="007564B6" w:rsidRPr="00BA5FD0" w:rsidTr="00402F6E">
        <w:trPr>
          <w:gridAfter w:val="2"/>
          <w:wAfter w:w="2814" w:type="pct"/>
          <w:trHeight w:val="630"/>
        </w:trPr>
        <w:tc>
          <w:tcPr>
            <w:cnfStyle w:val="001000000000" w:firstRow="0" w:lastRow="0" w:firstColumn="1" w:lastColumn="0" w:oddVBand="0" w:evenVBand="0" w:oddHBand="0" w:evenHBand="0" w:firstRowFirstColumn="0" w:firstRowLastColumn="0" w:lastRowFirstColumn="0" w:lastRowLastColumn="0"/>
            <w:tcW w:w="150" w:type="pct"/>
            <w:gridSpan w:val="2"/>
            <w:tcBorders>
              <w:left w:val="none" w:sz="0" w:space="0" w:color="auto"/>
            </w:tcBorders>
          </w:tcPr>
          <w:p w:rsidR="007564B6" w:rsidRPr="00BA5FD0" w:rsidRDefault="00B0334A" w:rsidP="007564B6">
            <w:pPr>
              <w:rPr>
                <w:rFonts w:eastAsia="Times New Roman" w:cs="Arial"/>
                <w:b w:val="0"/>
                <w:sz w:val="24"/>
                <w:szCs w:val="24"/>
              </w:rPr>
            </w:pPr>
            <w:r>
              <w:rPr>
                <w:rFonts w:eastAsia="Times New Roman" w:cs="Arial"/>
                <w:b w:val="0"/>
                <w:sz w:val="24"/>
                <w:szCs w:val="24"/>
              </w:rPr>
              <w:t>7.1</w:t>
            </w:r>
          </w:p>
        </w:tc>
        <w:tc>
          <w:tcPr>
            <w:tcW w:w="427" w:type="pct"/>
          </w:tcPr>
          <w:p w:rsidR="007564B6" w:rsidRPr="00BA5FD0" w:rsidRDefault="007564B6" w:rsidP="007564B6">
            <w:pPr>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BA5FD0">
              <w:rPr>
                <w:rFonts w:eastAsia="Times New Roman" w:cs="Arial"/>
                <w:bCs/>
                <w:sz w:val="24"/>
                <w:szCs w:val="24"/>
              </w:rPr>
              <w:t>Select Event</w:t>
            </w:r>
          </w:p>
        </w:tc>
        <w:tc>
          <w:tcPr>
            <w:tcW w:w="1609" w:type="pct"/>
          </w:tcPr>
          <w:p w:rsidR="007564B6" w:rsidRPr="00BA5FD0" w:rsidRDefault="007564B6" w:rsidP="009D596B">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BA5FD0">
              <w:rPr>
                <w:rFonts w:eastAsia="Times New Roman" w:cs="Arial"/>
                <w:sz w:val="24"/>
                <w:szCs w:val="24"/>
              </w:rPr>
              <w:t>The</w:t>
            </w:r>
            <w:r w:rsidR="009D596B">
              <w:rPr>
                <w:rFonts w:eastAsia="Times New Roman" w:cs="Arial"/>
                <w:sz w:val="24"/>
                <w:szCs w:val="24"/>
              </w:rPr>
              <w:t xml:space="preserve"> event organizers and the</w:t>
            </w:r>
            <w:r w:rsidRPr="00BA5FD0">
              <w:rPr>
                <w:rFonts w:eastAsia="Times New Roman" w:cs="Arial"/>
                <w:sz w:val="24"/>
                <w:szCs w:val="24"/>
              </w:rPr>
              <w:t xml:space="preserve"> staff will need to select event from a dropdown that will appear first thing after login.</w:t>
            </w:r>
          </w:p>
        </w:tc>
      </w:tr>
      <w:tr w:rsidR="007564B6" w:rsidRPr="00BA5FD0" w:rsidTr="00402F6E">
        <w:trPr>
          <w:gridAfter w:val="2"/>
          <w:cnfStyle w:val="000000100000" w:firstRow="0" w:lastRow="0" w:firstColumn="0" w:lastColumn="0" w:oddVBand="0" w:evenVBand="0" w:oddHBand="1" w:evenHBand="0" w:firstRowFirstColumn="0" w:firstRowLastColumn="0" w:lastRowFirstColumn="0" w:lastRowLastColumn="0"/>
          <w:wAfter w:w="2814" w:type="pct"/>
          <w:trHeight w:val="630"/>
        </w:trPr>
        <w:tc>
          <w:tcPr>
            <w:cnfStyle w:val="001000000000" w:firstRow="0" w:lastRow="0" w:firstColumn="1" w:lastColumn="0" w:oddVBand="0" w:evenVBand="0" w:oddHBand="0" w:evenHBand="0" w:firstRowFirstColumn="0" w:firstRowLastColumn="0" w:lastRowFirstColumn="0" w:lastRowLastColumn="0"/>
            <w:tcW w:w="150" w:type="pct"/>
            <w:gridSpan w:val="2"/>
            <w:tcBorders>
              <w:left w:val="none" w:sz="0" w:space="0" w:color="auto"/>
            </w:tcBorders>
          </w:tcPr>
          <w:p w:rsidR="007564B6" w:rsidRPr="00BA5FD0" w:rsidRDefault="00B0334A" w:rsidP="007564B6">
            <w:pPr>
              <w:rPr>
                <w:rFonts w:eastAsia="Times New Roman" w:cs="Arial"/>
                <w:b w:val="0"/>
                <w:sz w:val="24"/>
                <w:szCs w:val="24"/>
              </w:rPr>
            </w:pPr>
            <w:r>
              <w:rPr>
                <w:rFonts w:eastAsia="Times New Roman" w:cs="Arial"/>
                <w:b w:val="0"/>
                <w:sz w:val="24"/>
                <w:szCs w:val="24"/>
              </w:rPr>
              <w:t>7.2</w:t>
            </w:r>
          </w:p>
        </w:tc>
        <w:tc>
          <w:tcPr>
            <w:tcW w:w="427" w:type="pct"/>
          </w:tcPr>
          <w:p w:rsidR="007564B6" w:rsidRPr="00BA5FD0"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r w:rsidRPr="00BA5FD0">
              <w:rPr>
                <w:rFonts w:eastAsia="Times New Roman" w:cs="Arial"/>
                <w:bCs/>
                <w:sz w:val="24"/>
                <w:szCs w:val="24"/>
              </w:rPr>
              <w:t>View Event Details</w:t>
            </w:r>
          </w:p>
        </w:tc>
        <w:tc>
          <w:tcPr>
            <w:tcW w:w="1609" w:type="pct"/>
            <w:shd w:val="clear" w:color="auto" w:fill="FFFFFF" w:themeFill="background1"/>
          </w:tcPr>
          <w:p w:rsidR="007564B6" w:rsidRPr="000E4112" w:rsidRDefault="009D596B" w:rsidP="007564B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The event organizers and the a</w:t>
            </w:r>
            <w:r w:rsidR="007564B6" w:rsidRPr="000E4112">
              <w:rPr>
                <w:rFonts w:eastAsia="Times New Roman" w:cs="Arial"/>
                <w:sz w:val="24"/>
                <w:szCs w:val="24"/>
              </w:rPr>
              <w:t>dmin staff can able to view the details of the selected. It should show</w:t>
            </w:r>
          </w:p>
          <w:p w:rsidR="007564B6" w:rsidRPr="000E4112" w:rsidRDefault="007564B6" w:rsidP="007564B6">
            <w:pPr>
              <w:pStyle w:val="ListParagraph"/>
              <w:numPr>
                <w:ilvl w:val="0"/>
                <w:numId w:val="29"/>
              </w:num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Event Name</w:t>
            </w:r>
          </w:p>
          <w:p w:rsidR="007564B6" w:rsidRPr="000E4112" w:rsidRDefault="007564B6" w:rsidP="007564B6">
            <w:pPr>
              <w:pStyle w:val="ListParagraph"/>
              <w:numPr>
                <w:ilvl w:val="0"/>
                <w:numId w:val="29"/>
              </w:num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Address</w:t>
            </w:r>
          </w:p>
          <w:p w:rsidR="007564B6" w:rsidRPr="000E4112" w:rsidRDefault="007564B6" w:rsidP="007564B6">
            <w:pPr>
              <w:pStyle w:val="ListParagraph"/>
              <w:numPr>
                <w:ilvl w:val="0"/>
                <w:numId w:val="29"/>
              </w:num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Event Organizer Name</w:t>
            </w:r>
          </w:p>
          <w:p w:rsidR="007564B6" w:rsidRPr="000E4112" w:rsidRDefault="007564B6" w:rsidP="007564B6">
            <w:pPr>
              <w:pStyle w:val="ListParagraph"/>
              <w:numPr>
                <w:ilvl w:val="0"/>
                <w:numId w:val="29"/>
              </w:num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Contact Number</w:t>
            </w:r>
          </w:p>
          <w:p w:rsidR="007564B6" w:rsidRPr="000E4112"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p w:rsidR="007564B6" w:rsidRPr="000E4112"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 xml:space="preserve">For every event the staff </w:t>
            </w:r>
            <w:r w:rsidR="009D596B" w:rsidRPr="000E4112">
              <w:rPr>
                <w:rFonts w:eastAsia="Times New Roman" w:cs="Arial"/>
                <w:sz w:val="24"/>
                <w:szCs w:val="24"/>
              </w:rPr>
              <w:t xml:space="preserve">and the organizers </w:t>
            </w:r>
            <w:r w:rsidRPr="000E4112">
              <w:rPr>
                <w:rFonts w:eastAsia="Times New Roman" w:cs="Arial"/>
                <w:sz w:val="24"/>
                <w:szCs w:val="24"/>
              </w:rPr>
              <w:t xml:space="preserve">will also be able to view the </w:t>
            </w:r>
          </w:p>
          <w:p w:rsidR="007564B6" w:rsidRPr="000E4112" w:rsidRDefault="007564B6" w:rsidP="007564B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Event Attendees Details</w:t>
            </w:r>
          </w:p>
          <w:p w:rsidR="007564B6" w:rsidRPr="000E4112" w:rsidRDefault="007564B6" w:rsidP="007564B6">
            <w:pPr>
              <w:pStyle w:val="ListParagraph"/>
              <w:numPr>
                <w:ilvl w:val="0"/>
                <w:numId w:val="28"/>
              </w:num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lastRenderedPageBreak/>
              <w:t>Name</w:t>
            </w:r>
          </w:p>
          <w:p w:rsidR="007564B6" w:rsidRPr="000E4112" w:rsidRDefault="007564B6" w:rsidP="007564B6">
            <w:pPr>
              <w:pStyle w:val="ListParagraph"/>
              <w:numPr>
                <w:ilvl w:val="0"/>
                <w:numId w:val="28"/>
              </w:num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Email</w:t>
            </w:r>
          </w:p>
          <w:p w:rsidR="007564B6" w:rsidRPr="000E4112" w:rsidRDefault="007564B6" w:rsidP="007564B6">
            <w:pPr>
              <w:pStyle w:val="ListParagraph"/>
              <w:numPr>
                <w:ilvl w:val="0"/>
                <w:numId w:val="28"/>
              </w:num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Phone</w:t>
            </w:r>
          </w:p>
          <w:p w:rsidR="007564B6" w:rsidRPr="000E4112" w:rsidRDefault="007564B6" w:rsidP="007564B6">
            <w:pPr>
              <w:pStyle w:val="ListParagraph"/>
              <w:numPr>
                <w:ilvl w:val="0"/>
                <w:numId w:val="28"/>
              </w:num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Table Number</w:t>
            </w:r>
          </w:p>
          <w:p w:rsidR="007564B6" w:rsidRPr="000E4112" w:rsidRDefault="007564B6" w:rsidP="007564B6">
            <w:pPr>
              <w:pStyle w:val="ListParagraph"/>
              <w:numPr>
                <w:ilvl w:val="0"/>
                <w:numId w:val="28"/>
              </w:num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Lucky draw number</w:t>
            </w:r>
          </w:p>
          <w:p w:rsidR="00F45BEB" w:rsidRPr="000E4112" w:rsidRDefault="00F45BEB" w:rsidP="007564B6">
            <w:pPr>
              <w:pStyle w:val="ListParagraph"/>
              <w:numPr>
                <w:ilvl w:val="0"/>
                <w:numId w:val="28"/>
              </w:num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Attendance Marked (Y / N)</w:t>
            </w:r>
          </w:p>
          <w:p w:rsidR="00F318FC" w:rsidRPr="000E4112" w:rsidRDefault="00F318FC" w:rsidP="00F318FC">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0E4112">
              <w:rPr>
                <w:rFonts w:eastAsia="Times New Roman" w:cs="Arial"/>
                <w:sz w:val="24"/>
                <w:szCs w:val="24"/>
              </w:rPr>
              <w:t>The end of the list will also show the count of attendees in the real time.</w:t>
            </w:r>
          </w:p>
        </w:tc>
      </w:tr>
      <w:tr w:rsidR="008F26A6" w:rsidRPr="00BA5FD0" w:rsidTr="008F26A6">
        <w:trPr>
          <w:gridAfter w:val="2"/>
          <w:wAfter w:w="2814" w:type="pct"/>
          <w:trHeight w:val="1488"/>
        </w:trPr>
        <w:tc>
          <w:tcPr>
            <w:cnfStyle w:val="001000000000" w:firstRow="0" w:lastRow="0" w:firstColumn="1" w:lastColumn="0" w:oddVBand="0" w:evenVBand="0" w:oddHBand="0" w:evenHBand="0" w:firstRowFirstColumn="0" w:firstRowLastColumn="0" w:lastRowFirstColumn="0" w:lastRowLastColumn="0"/>
            <w:tcW w:w="150" w:type="pct"/>
            <w:gridSpan w:val="2"/>
            <w:tcBorders>
              <w:left w:val="none" w:sz="0" w:space="0" w:color="auto"/>
            </w:tcBorders>
          </w:tcPr>
          <w:p w:rsidR="008F26A6" w:rsidRPr="00BA5FD0" w:rsidRDefault="008F26A6" w:rsidP="008F26A6">
            <w:pPr>
              <w:rPr>
                <w:rFonts w:eastAsia="Times New Roman" w:cs="Arial"/>
                <w:b w:val="0"/>
                <w:sz w:val="24"/>
                <w:szCs w:val="24"/>
              </w:rPr>
            </w:pPr>
            <w:r>
              <w:rPr>
                <w:rFonts w:eastAsia="Times New Roman" w:cs="Arial"/>
                <w:b w:val="0"/>
                <w:sz w:val="24"/>
                <w:szCs w:val="24"/>
              </w:rPr>
              <w:lastRenderedPageBreak/>
              <w:t>7.3</w:t>
            </w:r>
          </w:p>
        </w:tc>
        <w:tc>
          <w:tcPr>
            <w:tcW w:w="427" w:type="pct"/>
            <w:hideMark/>
          </w:tcPr>
          <w:p w:rsidR="008F26A6" w:rsidRPr="000E4112" w:rsidRDefault="008F26A6" w:rsidP="008F26A6">
            <w:pPr>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0E4112">
              <w:rPr>
                <w:rFonts w:eastAsia="Times New Roman" w:cs="Arial"/>
                <w:bCs/>
                <w:sz w:val="24"/>
                <w:szCs w:val="24"/>
              </w:rPr>
              <w:t>Scan QR Code</w:t>
            </w:r>
          </w:p>
        </w:tc>
        <w:tc>
          <w:tcPr>
            <w:tcW w:w="1609" w:type="pct"/>
            <w:hideMark/>
          </w:tcPr>
          <w:p w:rsidR="008F26A6" w:rsidRPr="00F316A0" w:rsidRDefault="008F26A6" w:rsidP="008F26A6">
            <w:pPr>
              <w:cnfStyle w:val="000000000000" w:firstRow="0" w:lastRow="0" w:firstColumn="0" w:lastColumn="0" w:oddVBand="0" w:evenVBand="0" w:oddHBand="0" w:evenHBand="0" w:firstRowFirstColumn="0" w:firstRowLastColumn="0" w:lastRowFirstColumn="0" w:lastRowLastColumn="0"/>
              <w:rPr>
                <w:rFonts w:cs="Arial"/>
              </w:rPr>
            </w:pPr>
            <w:r w:rsidRPr="00F316A0">
              <w:rPr>
                <w:rFonts w:cs="Arial"/>
              </w:rPr>
              <w:t>The staff will be able to scan the QR code (using a third party application outside the system).</w:t>
            </w:r>
          </w:p>
          <w:p w:rsidR="008F26A6" w:rsidRPr="008F26A6" w:rsidRDefault="008F26A6" w:rsidP="008F26A6">
            <w:pPr>
              <w:cnfStyle w:val="000000000000" w:firstRow="0" w:lastRow="0" w:firstColumn="0" w:lastColumn="0" w:oddVBand="0" w:evenVBand="0" w:oddHBand="0" w:evenHBand="0" w:firstRowFirstColumn="0" w:firstRowLastColumn="0" w:lastRowFirstColumn="0" w:lastRowLastColumn="0"/>
              <w:rPr>
                <w:rFonts w:cs="Arial"/>
              </w:rPr>
            </w:pPr>
            <w:r>
              <w:rPr>
                <w:rFonts w:cs="Arial"/>
              </w:rPr>
              <w:t>After performing the scan, the users will be redirected to a screen where the users will need to login and only then the attendance screen will appear after login.</w:t>
            </w:r>
          </w:p>
        </w:tc>
      </w:tr>
      <w:tr w:rsidR="008F26A6" w:rsidRPr="00BA5FD0" w:rsidTr="00D10E98">
        <w:trPr>
          <w:gridAfter w:val="2"/>
          <w:cnfStyle w:val="000000100000" w:firstRow="0" w:lastRow="0" w:firstColumn="0" w:lastColumn="0" w:oddVBand="0" w:evenVBand="0" w:oddHBand="1" w:evenHBand="0" w:firstRowFirstColumn="0" w:firstRowLastColumn="0" w:lastRowFirstColumn="0" w:lastRowLastColumn="0"/>
          <w:wAfter w:w="2814" w:type="pct"/>
          <w:trHeight w:val="327"/>
        </w:trPr>
        <w:tc>
          <w:tcPr>
            <w:cnfStyle w:val="001000000000" w:firstRow="0" w:lastRow="0" w:firstColumn="1" w:lastColumn="0" w:oddVBand="0" w:evenVBand="0" w:oddHBand="0" w:evenHBand="0" w:firstRowFirstColumn="0" w:firstRowLastColumn="0" w:lastRowFirstColumn="0" w:lastRowLastColumn="0"/>
            <w:tcW w:w="150" w:type="pct"/>
            <w:gridSpan w:val="2"/>
            <w:tcBorders>
              <w:left w:val="none" w:sz="0" w:space="0" w:color="auto"/>
            </w:tcBorders>
          </w:tcPr>
          <w:p w:rsidR="008F26A6" w:rsidRPr="00BA5FD0" w:rsidRDefault="008F26A6" w:rsidP="008F26A6">
            <w:pPr>
              <w:rPr>
                <w:rFonts w:eastAsia="Times New Roman" w:cs="Arial"/>
                <w:b w:val="0"/>
                <w:sz w:val="24"/>
                <w:szCs w:val="24"/>
              </w:rPr>
            </w:pPr>
          </w:p>
        </w:tc>
        <w:tc>
          <w:tcPr>
            <w:tcW w:w="427" w:type="pct"/>
          </w:tcPr>
          <w:p w:rsidR="008F26A6" w:rsidRPr="00BA5FD0" w:rsidRDefault="008F26A6" w:rsidP="008F26A6">
            <w:pPr>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p>
        </w:tc>
        <w:tc>
          <w:tcPr>
            <w:tcW w:w="1609" w:type="pct"/>
          </w:tcPr>
          <w:p w:rsidR="008F26A6" w:rsidRPr="000E4112" w:rsidRDefault="008F26A6" w:rsidP="008F26A6">
            <w:pPr>
              <w:spacing w:after="24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After login, the users will be able to mark the attendance</w:t>
            </w:r>
          </w:p>
        </w:tc>
      </w:tr>
      <w:tr w:rsidR="008F26A6" w:rsidRPr="00BA5FD0" w:rsidTr="00D10E98">
        <w:trPr>
          <w:gridAfter w:val="2"/>
          <w:wAfter w:w="2814" w:type="pct"/>
          <w:trHeight w:val="1245"/>
        </w:trPr>
        <w:tc>
          <w:tcPr>
            <w:cnfStyle w:val="001000000000" w:firstRow="0" w:lastRow="0" w:firstColumn="1" w:lastColumn="0" w:oddVBand="0" w:evenVBand="0" w:oddHBand="0" w:evenHBand="0" w:firstRowFirstColumn="0" w:firstRowLastColumn="0" w:lastRowFirstColumn="0" w:lastRowLastColumn="0"/>
            <w:tcW w:w="150" w:type="pct"/>
            <w:gridSpan w:val="2"/>
            <w:tcBorders>
              <w:left w:val="none" w:sz="0" w:space="0" w:color="auto"/>
            </w:tcBorders>
          </w:tcPr>
          <w:p w:rsidR="008F26A6" w:rsidRPr="00BA5FD0" w:rsidRDefault="008F26A6" w:rsidP="008F26A6">
            <w:pPr>
              <w:rPr>
                <w:rFonts w:eastAsia="Times New Roman" w:cs="Arial"/>
                <w:b w:val="0"/>
                <w:sz w:val="24"/>
                <w:szCs w:val="24"/>
              </w:rPr>
            </w:pPr>
          </w:p>
        </w:tc>
        <w:tc>
          <w:tcPr>
            <w:tcW w:w="427" w:type="pct"/>
          </w:tcPr>
          <w:p w:rsidR="008F26A6" w:rsidRPr="00BA5FD0" w:rsidRDefault="008F26A6" w:rsidP="008F26A6">
            <w:pPr>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p>
        </w:tc>
        <w:tc>
          <w:tcPr>
            <w:tcW w:w="1609" w:type="pct"/>
          </w:tcPr>
          <w:p w:rsidR="008F26A6" w:rsidRPr="000E4112" w:rsidRDefault="008F26A6" w:rsidP="008F26A6">
            <w:pPr>
              <w:spacing w:after="24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0E4112">
              <w:rPr>
                <w:rFonts w:eastAsia="Times New Roman" w:cs="Arial"/>
                <w:sz w:val="24"/>
                <w:szCs w:val="24"/>
              </w:rPr>
              <w:t>UC 5.1 will be followed after this activity.</w:t>
            </w:r>
            <w:r w:rsidRPr="000E4112">
              <w:rPr>
                <w:rFonts w:eastAsia="Times New Roman" w:cs="Arial"/>
                <w:color w:val="FF0000"/>
                <w:sz w:val="24"/>
                <w:szCs w:val="24"/>
              </w:rPr>
              <w:br/>
            </w:r>
            <w:r w:rsidRPr="000E4112">
              <w:rPr>
                <w:rFonts w:eastAsia="Times New Roman" w:cs="Arial"/>
                <w:bCs/>
                <w:sz w:val="24"/>
                <w:szCs w:val="24"/>
              </w:rPr>
              <w:t xml:space="preserve">Note: </w:t>
            </w:r>
            <w:r w:rsidRPr="000E4112">
              <w:rPr>
                <w:rFonts w:eastAsia="Times New Roman" w:cs="Arial"/>
                <w:sz w:val="24"/>
                <w:szCs w:val="24"/>
              </w:rPr>
              <w:t>Multiple Admin staff users will be able to select and add details to a single event at a time but the database will be centrally updated allowing no duplicate information capturing</w:t>
            </w:r>
          </w:p>
        </w:tc>
      </w:tr>
      <w:tr w:rsidR="008F26A6" w:rsidRPr="00BA5FD0" w:rsidTr="00D10E98">
        <w:trPr>
          <w:gridAfter w:val="2"/>
          <w:cnfStyle w:val="000000100000" w:firstRow="0" w:lastRow="0" w:firstColumn="0" w:lastColumn="0" w:oddVBand="0" w:evenVBand="0" w:oddHBand="1" w:evenHBand="0" w:firstRowFirstColumn="0" w:firstRowLastColumn="0" w:lastRowFirstColumn="0" w:lastRowLastColumn="0"/>
          <w:wAfter w:w="2814" w:type="pct"/>
          <w:trHeight w:val="1575"/>
        </w:trPr>
        <w:tc>
          <w:tcPr>
            <w:cnfStyle w:val="001000000000" w:firstRow="0" w:lastRow="0" w:firstColumn="1" w:lastColumn="0" w:oddVBand="0" w:evenVBand="0" w:oddHBand="0" w:evenHBand="0" w:firstRowFirstColumn="0" w:firstRowLastColumn="0" w:lastRowFirstColumn="0" w:lastRowLastColumn="0"/>
            <w:tcW w:w="150" w:type="pct"/>
            <w:gridSpan w:val="2"/>
            <w:tcBorders>
              <w:left w:val="none" w:sz="0" w:space="0" w:color="auto"/>
            </w:tcBorders>
          </w:tcPr>
          <w:p w:rsidR="008F26A6" w:rsidRDefault="008F26A6" w:rsidP="008F26A6">
            <w:pPr>
              <w:rPr>
                <w:rFonts w:eastAsia="Times New Roman" w:cs="Arial"/>
                <w:sz w:val="24"/>
                <w:szCs w:val="24"/>
              </w:rPr>
            </w:pPr>
            <w:r>
              <w:rPr>
                <w:rFonts w:eastAsia="Times New Roman" w:cs="Arial"/>
                <w:b w:val="0"/>
                <w:sz w:val="24"/>
                <w:szCs w:val="24"/>
              </w:rPr>
              <w:t>7.4</w:t>
            </w:r>
          </w:p>
        </w:tc>
        <w:tc>
          <w:tcPr>
            <w:tcW w:w="427" w:type="pct"/>
          </w:tcPr>
          <w:p w:rsidR="008F26A6" w:rsidRPr="00BA5FD0" w:rsidRDefault="008F26A6" w:rsidP="008F26A6">
            <w:pPr>
              <w:cnfStyle w:val="000000100000" w:firstRow="0" w:lastRow="0" w:firstColumn="0" w:lastColumn="0" w:oddVBand="0" w:evenVBand="0" w:oddHBand="1" w:evenHBand="0" w:firstRowFirstColumn="0" w:firstRowLastColumn="0" w:lastRowFirstColumn="0" w:lastRowLastColumn="0"/>
              <w:rPr>
                <w:rFonts w:eastAsia="Times New Roman" w:cs="Arial"/>
                <w:bCs/>
                <w:sz w:val="24"/>
                <w:szCs w:val="24"/>
              </w:rPr>
            </w:pPr>
            <w:r w:rsidRPr="00BA5FD0">
              <w:rPr>
                <w:rFonts w:eastAsia="Times New Roman" w:cs="Arial"/>
                <w:bCs/>
                <w:sz w:val="24"/>
                <w:szCs w:val="24"/>
              </w:rPr>
              <w:t>Mark Manual Attendance</w:t>
            </w:r>
          </w:p>
        </w:tc>
        <w:tc>
          <w:tcPr>
            <w:tcW w:w="1609" w:type="pct"/>
          </w:tcPr>
          <w:p w:rsidR="008F26A6" w:rsidRDefault="008F26A6" w:rsidP="008F26A6">
            <w:pPr>
              <w:spacing w:after="24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The event organizers and the</w:t>
            </w:r>
            <w:r w:rsidRPr="00BA5FD0">
              <w:rPr>
                <w:rFonts w:eastAsia="Times New Roman" w:cs="Arial"/>
                <w:sz w:val="24"/>
                <w:szCs w:val="24"/>
              </w:rPr>
              <w:t xml:space="preserve"> </w:t>
            </w:r>
            <w:r>
              <w:rPr>
                <w:rFonts w:eastAsia="Times New Roman" w:cs="Arial"/>
                <w:sz w:val="24"/>
                <w:szCs w:val="24"/>
              </w:rPr>
              <w:t>a</w:t>
            </w:r>
            <w:r w:rsidRPr="00BA5FD0">
              <w:rPr>
                <w:rFonts w:eastAsia="Times New Roman" w:cs="Arial"/>
                <w:sz w:val="24"/>
                <w:szCs w:val="24"/>
              </w:rPr>
              <w:t xml:space="preserve">dmin staff will be able to manually mark the attendance of the guest users in case they do not have the QR Code email / SMS with them. This would be a button in the list where they can click Present / Absent. </w:t>
            </w:r>
            <w:r>
              <w:rPr>
                <w:rFonts w:eastAsia="Times New Roman" w:cs="Arial"/>
                <w:sz w:val="24"/>
                <w:szCs w:val="24"/>
              </w:rPr>
              <w:t>UC 5</w:t>
            </w:r>
            <w:r w:rsidRPr="005F2C40">
              <w:rPr>
                <w:rFonts w:eastAsia="Times New Roman" w:cs="Arial"/>
                <w:sz w:val="24"/>
                <w:szCs w:val="24"/>
              </w:rPr>
              <w:t>.1 will be followed after this activity.</w:t>
            </w:r>
          </w:p>
        </w:tc>
      </w:tr>
      <w:tr w:rsidR="008F26A6" w:rsidRPr="00BA5FD0" w:rsidTr="00402F6E">
        <w:trPr>
          <w:gridAfter w:val="2"/>
          <w:wAfter w:w="2814" w:type="pct"/>
          <w:trHeight w:val="1260"/>
        </w:trPr>
        <w:tc>
          <w:tcPr>
            <w:cnfStyle w:val="001000000000" w:firstRow="0" w:lastRow="0" w:firstColumn="1" w:lastColumn="0" w:oddVBand="0" w:evenVBand="0" w:oddHBand="0" w:evenHBand="0" w:firstRowFirstColumn="0" w:firstRowLastColumn="0" w:lastRowFirstColumn="0" w:lastRowLastColumn="0"/>
            <w:tcW w:w="150" w:type="pct"/>
            <w:gridSpan w:val="2"/>
            <w:tcBorders>
              <w:left w:val="none" w:sz="0" w:space="0" w:color="auto"/>
              <w:bottom w:val="none" w:sz="0" w:space="0" w:color="auto"/>
            </w:tcBorders>
          </w:tcPr>
          <w:p w:rsidR="008F26A6" w:rsidRPr="00BA5FD0" w:rsidRDefault="008F26A6" w:rsidP="008F26A6">
            <w:pPr>
              <w:rPr>
                <w:rFonts w:eastAsia="Times New Roman" w:cs="Arial"/>
                <w:b w:val="0"/>
                <w:sz w:val="24"/>
                <w:szCs w:val="24"/>
              </w:rPr>
            </w:pPr>
            <w:r>
              <w:rPr>
                <w:rFonts w:eastAsia="Times New Roman" w:cs="Arial"/>
                <w:b w:val="0"/>
                <w:sz w:val="24"/>
                <w:szCs w:val="24"/>
              </w:rPr>
              <w:t>7.5</w:t>
            </w:r>
          </w:p>
        </w:tc>
        <w:tc>
          <w:tcPr>
            <w:tcW w:w="427" w:type="pct"/>
            <w:hideMark/>
          </w:tcPr>
          <w:p w:rsidR="008F26A6" w:rsidRPr="00BA5FD0" w:rsidRDefault="008F26A6" w:rsidP="008F26A6">
            <w:pPr>
              <w:cnfStyle w:val="000000000000" w:firstRow="0" w:lastRow="0" w:firstColumn="0" w:lastColumn="0" w:oddVBand="0" w:evenVBand="0" w:oddHBand="0" w:evenHBand="0" w:firstRowFirstColumn="0" w:firstRowLastColumn="0" w:lastRowFirstColumn="0" w:lastRowLastColumn="0"/>
              <w:rPr>
                <w:rFonts w:eastAsia="Times New Roman" w:cs="Arial"/>
                <w:bCs/>
                <w:sz w:val="24"/>
                <w:szCs w:val="24"/>
              </w:rPr>
            </w:pPr>
            <w:r w:rsidRPr="00BA5FD0">
              <w:rPr>
                <w:rFonts w:eastAsia="Times New Roman" w:cs="Arial"/>
                <w:bCs/>
                <w:sz w:val="24"/>
                <w:szCs w:val="24"/>
              </w:rPr>
              <w:t>Add Guest</w:t>
            </w:r>
          </w:p>
        </w:tc>
        <w:tc>
          <w:tcPr>
            <w:tcW w:w="1609" w:type="pct"/>
            <w:hideMark/>
          </w:tcPr>
          <w:p w:rsidR="008F26A6" w:rsidRPr="00BA5FD0" w:rsidRDefault="008F26A6" w:rsidP="008F26A6">
            <w:pPr>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BA5FD0">
              <w:rPr>
                <w:rFonts w:eastAsia="Times New Roman" w:cs="Arial"/>
                <w:sz w:val="24"/>
                <w:szCs w:val="24"/>
              </w:rPr>
              <w:t xml:space="preserve">At the time of event attendance, if there are users who doesn't have a QR code to scan, the </w:t>
            </w:r>
            <w:r>
              <w:rPr>
                <w:rFonts w:eastAsia="Times New Roman" w:cs="Arial"/>
                <w:sz w:val="24"/>
                <w:szCs w:val="24"/>
              </w:rPr>
              <w:t>event organizers and the</w:t>
            </w:r>
            <w:r w:rsidRPr="00BA5FD0">
              <w:rPr>
                <w:rFonts w:eastAsia="Times New Roman" w:cs="Arial"/>
                <w:sz w:val="24"/>
                <w:szCs w:val="24"/>
              </w:rPr>
              <w:t xml:space="preserve"> admin staff will be able to manually enter their details into the system. Details to be added can be: Name</w:t>
            </w:r>
          </w:p>
          <w:p w:rsidR="008F26A6" w:rsidRPr="00BA5FD0" w:rsidRDefault="008F26A6" w:rsidP="008F26A6">
            <w:pPr>
              <w:pStyle w:val="ListParagraph"/>
              <w:numPr>
                <w:ilvl w:val="0"/>
                <w:numId w:val="29"/>
              </w:num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BA5FD0">
              <w:rPr>
                <w:rFonts w:eastAsia="Times New Roman" w:cs="Arial"/>
                <w:sz w:val="24"/>
                <w:szCs w:val="24"/>
              </w:rPr>
              <w:t>Email</w:t>
            </w:r>
          </w:p>
          <w:p w:rsidR="008F26A6" w:rsidRPr="00BA5FD0" w:rsidRDefault="008F26A6" w:rsidP="008F26A6">
            <w:pPr>
              <w:pStyle w:val="ListParagraph"/>
              <w:numPr>
                <w:ilvl w:val="0"/>
                <w:numId w:val="29"/>
              </w:num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BA5FD0">
              <w:rPr>
                <w:rFonts w:eastAsia="Times New Roman" w:cs="Arial"/>
                <w:sz w:val="24"/>
                <w:szCs w:val="24"/>
              </w:rPr>
              <w:t>Phone</w:t>
            </w:r>
          </w:p>
          <w:p w:rsidR="008F26A6" w:rsidRPr="00BA5FD0" w:rsidRDefault="008F26A6" w:rsidP="008F26A6">
            <w:pPr>
              <w:pStyle w:val="ListParagraph"/>
              <w:numPr>
                <w:ilvl w:val="0"/>
                <w:numId w:val="29"/>
              </w:num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BA5FD0">
              <w:rPr>
                <w:rFonts w:eastAsia="Times New Roman" w:cs="Arial"/>
                <w:sz w:val="24"/>
                <w:szCs w:val="24"/>
              </w:rPr>
              <w:t>Table Number</w:t>
            </w:r>
            <w:r>
              <w:rPr>
                <w:rFonts w:eastAsia="Times New Roman" w:cs="Arial"/>
                <w:sz w:val="24"/>
                <w:szCs w:val="24"/>
              </w:rPr>
              <w:t xml:space="preserve"> (Relevant Field Name)</w:t>
            </w:r>
          </w:p>
          <w:p w:rsidR="008F26A6" w:rsidRPr="00BA5FD0" w:rsidRDefault="008F26A6" w:rsidP="008F26A6">
            <w:pPr>
              <w:pStyle w:val="ListParagraph"/>
              <w:numPr>
                <w:ilvl w:val="0"/>
                <w:numId w:val="29"/>
              </w:num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BA5FD0">
              <w:rPr>
                <w:rFonts w:eastAsia="Times New Roman" w:cs="Arial"/>
                <w:sz w:val="24"/>
                <w:szCs w:val="24"/>
              </w:rPr>
              <w:t>Lucky draw number</w:t>
            </w:r>
          </w:p>
        </w:tc>
      </w:tr>
    </w:tbl>
    <w:p w:rsidR="00BD0ED6" w:rsidRPr="00DB61C2" w:rsidRDefault="00BD0ED6" w:rsidP="00B54350"/>
    <w:p w:rsidR="00414CAC" w:rsidRPr="00DB61C2" w:rsidRDefault="00414CAC" w:rsidP="00414CAC">
      <w:pPr>
        <w:pStyle w:val="Heading2"/>
        <w:spacing w:before="0" w:after="0" w:line="360" w:lineRule="auto"/>
        <w:rPr>
          <w:rFonts w:asciiTheme="minorHAnsi" w:hAnsiTheme="minorHAnsi"/>
        </w:rPr>
      </w:pPr>
      <w:bookmarkStart w:id="17" w:name="_Toc9517495"/>
      <w:r w:rsidRPr="00DB61C2">
        <w:rPr>
          <w:rFonts w:asciiTheme="minorHAnsi" w:hAnsiTheme="minorHAnsi"/>
        </w:rPr>
        <w:t>Role Permission Matrix</w:t>
      </w:r>
      <w:bookmarkEnd w:id="17"/>
    </w:p>
    <w:tbl>
      <w:tblPr>
        <w:tblStyle w:val="GridTable4-Accent1"/>
        <w:tblW w:w="5000" w:type="pct"/>
        <w:tblLook w:val="04A0" w:firstRow="1" w:lastRow="0" w:firstColumn="1" w:lastColumn="0" w:noHBand="0" w:noVBand="1"/>
      </w:tblPr>
      <w:tblGrid>
        <w:gridCol w:w="626"/>
        <w:gridCol w:w="3318"/>
        <w:gridCol w:w="2270"/>
        <w:gridCol w:w="1973"/>
        <w:gridCol w:w="1973"/>
      </w:tblGrid>
      <w:tr w:rsidR="003E2293" w:rsidRPr="00DB61C2" w:rsidTr="00587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tcPr>
          <w:p w:rsidR="003E2293" w:rsidRPr="00DB61C2" w:rsidRDefault="003E2293" w:rsidP="00F70E5F"/>
        </w:tc>
        <w:tc>
          <w:tcPr>
            <w:tcW w:w="1633" w:type="pct"/>
          </w:tcPr>
          <w:p w:rsidR="003E2293" w:rsidRPr="00DB61C2" w:rsidRDefault="001F2265" w:rsidP="00F70E5F">
            <w:pPr>
              <w:cnfStyle w:val="100000000000" w:firstRow="1" w:lastRow="0" w:firstColumn="0" w:lastColumn="0" w:oddVBand="0" w:evenVBand="0" w:oddHBand="0" w:evenHBand="0" w:firstRowFirstColumn="0" w:firstRowLastColumn="0" w:lastRowFirstColumn="0" w:lastRowLastColumn="0"/>
            </w:pPr>
            <w:r w:rsidRPr="00DB61C2">
              <w:t>Requirement</w:t>
            </w:r>
          </w:p>
        </w:tc>
        <w:tc>
          <w:tcPr>
            <w:tcW w:w="1117" w:type="pct"/>
          </w:tcPr>
          <w:p w:rsidR="003E2293" w:rsidRPr="00DB61C2" w:rsidRDefault="003E2293" w:rsidP="00F70E5F">
            <w:pPr>
              <w:cnfStyle w:val="100000000000" w:firstRow="1" w:lastRow="0" w:firstColumn="0" w:lastColumn="0" w:oddVBand="0" w:evenVBand="0" w:oddHBand="0" w:evenHBand="0" w:firstRowFirstColumn="0" w:firstRowLastColumn="0" w:lastRowFirstColumn="0" w:lastRowLastColumn="0"/>
            </w:pPr>
            <w:r w:rsidRPr="00DB61C2">
              <w:t>Event Organizer</w:t>
            </w:r>
          </w:p>
        </w:tc>
        <w:tc>
          <w:tcPr>
            <w:tcW w:w="971" w:type="pct"/>
          </w:tcPr>
          <w:p w:rsidR="003E2293" w:rsidRPr="00DB61C2" w:rsidRDefault="003E2293" w:rsidP="00F70E5F">
            <w:pPr>
              <w:cnfStyle w:val="100000000000" w:firstRow="1" w:lastRow="0" w:firstColumn="0" w:lastColumn="0" w:oddVBand="0" w:evenVBand="0" w:oddHBand="0" w:evenHBand="0" w:firstRowFirstColumn="0" w:firstRowLastColumn="0" w:lastRowFirstColumn="0" w:lastRowLastColumn="0"/>
            </w:pPr>
            <w:r w:rsidRPr="00DB61C2">
              <w:t>Admin</w:t>
            </w:r>
          </w:p>
        </w:tc>
        <w:tc>
          <w:tcPr>
            <w:tcW w:w="971" w:type="pct"/>
          </w:tcPr>
          <w:p w:rsidR="003E2293" w:rsidRPr="00DB61C2" w:rsidRDefault="003E2293" w:rsidP="00F70E5F">
            <w:pPr>
              <w:cnfStyle w:val="100000000000" w:firstRow="1" w:lastRow="0" w:firstColumn="0" w:lastColumn="0" w:oddVBand="0" w:evenVBand="0" w:oddHBand="0" w:evenHBand="0" w:firstRowFirstColumn="0" w:firstRowLastColumn="0" w:lastRowFirstColumn="0" w:lastRowLastColumn="0"/>
            </w:pPr>
            <w:r w:rsidRPr="00DB61C2">
              <w:t>Admin Staff</w:t>
            </w:r>
          </w:p>
        </w:tc>
      </w:tr>
      <w:tr w:rsidR="001F2265" w:rsidRPr="00DB61C2" w:rsidTr="001F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rsidR="001F2265" w:rsidRPr="00DB61C2" w:rsidRDefault="001F2265" w:rsidP="00F70E5F">
            <w:r w:rsidRPr="00DB61C2">
              <w:t>User Management</w:t>
            </w:r>
          </w:p>
        </w:tc>
      </w:tr>
      <w:tr w:rsidR="00087F77" w:rsidRPr="00DB61C2" w:rsidTr="00587B40">
        <w:tc>
          <w:tcPr>
            <w:cnfStyle w:val="001000000000" w:firstRow="0" w:lastRow="0" w:firstColumn="1" w:lastColumn="0" w:oddVBand="0" w:evenVBand="0" w:oddHBand="0" w:evenHBand="0" w:firstRowFirstColumn="0" w:firstRowLastColumn="0" w:lastRowFirstColumn="0" w:lastRowLastColumn="0"/>
            <w:tcW w:w="308" w:type="pct"/>
          </w:tcPr>
          <w:p w:rsidR="00087F77" w:rsidRPr="00DB61C2" w:rsidRDefault="00087F77" w:rsidP="00087F77"/>
        </w:tc>
        <w:tc>
          <w:tcPr>
            <w:tcW w:w="1633" w:type="pct"/>
          </w:tcPr>
          <w:p w:rsidR="00087F77" w:rsidRPr="00DB61C2" w:rsidRDefault="00087F77" w:rsidP="00087F77">
            <w:pPr>
              <w:cnfStyle w:val="000000000000" w:firstRow="0" w:lastRow="0" w:firstColumn="0" w:lastColumn="0" w:oddVBand="0" w:evenVBand="0" w:oddHBand="0" w:evenHBand="0" w:firstRowFirstColumn="0" w:firstRowLastColumn="0" w:lastRowFirstColumn="0" w:lastRowLastColumn="0"/>
            </w:pPr>
            <w:r w:rsidRPr="00DB61C2">
              <w:t>Login / Logout</w:t>
            </w:r>
          </w:p>
        </w:tc>
        <w:tc>
          <w:tcPr>
            <w:tcW w:w="1117" w:type="pct"/>
          </w:tcPr>
          <w:p w:rsidR="00087F77" w:rsidRPr="00DB61C2" w:rsidRDefault="00087F77" w:rsidP="00087F77">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087F77" w:rsidRPr="00DB61C2" w:rsidRDefault="00087F77" w:rsidP="00087F77">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087F77" w:rsidRPr="00DB61C2" w:rsidRDefault="00087F77" w:rsidP="00087F77">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r>
      <w:tr w:rsidR="00087F77" w:rsidRPr="00DB61C2" w:rsidTr="00587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tcPr>
          <w:p w:rsidR="00087F77" w:rsidRPr="00DB61C2" w:rsidRDefault="00087F77" w:rsidP="00087F77"/>
        </w:tc>
        <w:tc>
          <w:tcPr>
            <w:tcW w:w="1633" w:type="pct"/>
          </w:tcPr>
          <w:p w:rsidR="00087F77" w:rsidRPr="00DB61C2" w:rsidRDefault="00087F77" w:rsidP="00087F77">
            <w:pPr>
              <w:cnfStyle w:val="000000100000" w:firstRow="0" w:lastRow="0" w:firstColumn="0" w:lastColumn="0" w:oddVBand="0" w:evenVBand="0" w:oddHBand="1" w:evenHBand="0" w:firstRowFirstColumn="0" w:firstRowLastColumn="0" w:lastRowFirstColumn="0" w:lastRowLastColumn="0"/>
            </w:pPr>
            <w:r w:rsidRPr="00DB61C2">
              <w:t>Change Password</w:t>
            </w:r>
          </w:p>
        </w:tc>
        <w:tc>
          <w:tcPr>
            <w:tcW w:w="1117" w:type="pct"/>
          </w:tcPr>
          <w:p w:rsidR="00087F77" w:rsidRPr="00DB61C2" w:rsidRDefault="00087F77" w:rsidP="00087F77">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087F77" w:rsidRPr="00DB61C2" w:rsidRDefault="00087F77" w:rsidP="00087F77">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087F77" w:rsidRPr="00DB61C2" w:rsidRDefault="00087F77" w:rsidP="00087F77">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r>
      <w:tr w:rsidR="00087F77" w:rsidRPr="00DB61C2" w:rsidTr="00587B40">
        <w:tc>
          <w:tcPr>
            <w:cnfStyle w:val="001000000000" w:firstRow="0" w:lastRow="0" w:firstColumn="1" w:lastColumn="0" w:oddVBand="0" w:evenVBand="0" w:oddHBand="0" w:evenHBand="0" w:firstRowFirstColumn="0" w:firstRowLastColumn="0" w:lastRowFirstColumn="0" w:lastRowLastColumn="0"/>
            <w:tcW w:w="308" w:type="pct"/>
          </w:tcPr>
          <w:p w:rsidR="00087F77" w:rsidRPr="00DB61C2" w:rsidRDefault="00087F77" w:rsidP="00087F77"/>
        </w:tc>
        <w:tc>
          <w:tcPr>
            <w:tcW w:w="1633" w:type="pct"/>
          </w:tcPr>
          <w:p w:rsidR="00087F77" w:rsidRPr="00DB61C2" w:rsidRDefault="00087F77" w:rsidP="00087F77">
            <w:pPr>
              <w:cnfStyle w:val="000000000000" w:firstRow="0" w:lastRow="0" w:firstColumn="0" w:lastColumn="0" w:oddVBand="0" w:evenVBand="0" w:oddHBand="0" w:evenHBand="0" w:firstRowFirstColumn="0" w:firstRowLastColumn="0" w:lastRowFirstColumn="0" w:lastRowLastColumn="0"/>
            </w:pPr>
            <w:r w:rsidRPr="00DB61C2">
              <w:t>Add User Account</w:t>
            </w:r>
          </w:p>
        </w:tc>
        <w:tc>
          <w:tcPr>
            <w:tcW w:w="1117" w:type="pct"/>
          </w:tcPr>
          <w:p w:rsidR="00087F77" w:rsidRPr="00DB61C2" w:rsidRDefault="00087F77" w:rsidP="00087F77">
            <w:pPr>
              <w:cnfStyle w:val="000000000000" w:firstRow="0" w:lastRow="0" w:firstColumn="0" w:lastColumn="0" w:oddVBand="0" w:evenVBand="0" w:oddHBand="0" w:evenHBand="0" w:firstRowFirstColumn="0" w:firstRowLastColumn="0" w:lastRowFirstColumn="0" w:lastRowLastColumn="0"/>
            </w:pPr>
          </w:p>
        </w:tc>
        <w:tc>
          <w:tcPr>
            <w:tcW w:w="971" w:type="pct"/>
          </w:tcPr>
          <w:p w:rsidR="00087F77" w:rsidRPr="00DB61C2" w:rsidRDefault="00087F77" w:rsidP="00087F77">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087F77" w:rsidRPr="00DB61C2" w:rsidRDefault="00087F77" w:rsidP="00087F77">
            <w:pPr>
              <w:cnfStyle w:val="000000000000" w:firstRow="0" w:lastRow="0" w:firstColumn="0" w:lastColumn="0" w:oddVBand="0" w:evenVBand="0" w:oddHBand="0" w:evenHBand="0" w:firstRowFirstColumn="0" w:firstRowLastColumn="0" w:lastRowFirstColumn="0" w:lastRowLastColumn="0"/>
            </w:pPr>
          </w:p>
        </w:tc>
      </w:tr>
      <w:tr w:rsidR="00087F77" w:rsidRPr="00DB61C2" w:rsidTr="00587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tcPr>
          <w:p w:rsidR="00087F77" w:rsidRPr="00DB61C2" w:rsidRDefault="00087F77" w:rsidP="00087F77"/>
        </w:tc>
        <w:tc>
          <w:tcPr>
            <w:tcW w:w="1633" w:type="pct"/>
          </w:tcPr>
          <w:p w:rsidR="00087F77" w:rsidRPr="00DB61C2" w:rsidRDefault="00087F77" w:rsidP="00087F77">
            <w:pPr>
              <w:cnfStyle w:val="000000100000" w:firstRow="0" w:lastRow="0" w:firstColumn="0" w:lastColumn="0" w:oddVBand="0" w:evenVBand="0" w:oddHBand="1" w:evenHBand="0" w:firstRowFirstColumn="0" w:firstRowLastColumn="0" w:lastRowFirstColumn="0" w:lastRowLastColumn="0"/>
            </w:pPr>
            <w:r w:rsidRPr="00DB61C2">
              <w:t>Delete User</w:t>
            </w:r>
          </w:p>
        </w:tc>
        <w:tc>
          <w:tcPr>
            <w:tcW w:w="1117" w:type="pct"/>
          </w:tcPr>
          <w:p w:rsidR="00087F77" w:rsidRPr="00DB61C2" w:rsidRDefault="00087F77" w:rsidP="00087F77">
            <w:pPr>
              <w:cnfStyle w:val="000000100000" w:firstRow="0" w:lastRow="0" w:firstColumn="0" w:lastColumn="0" w:oddVBand="0" w:evenVBand="0" w:oddHBand="1" w:evenHBand="0" w:firstRowFirstColumn="0" w:firstRowLastColumn="0" w:lastRowFirstColumn="0" w:lastRowLastColumn="0"/>
            </w:pPr>
          </w:p>
        </w:tc>
        <w:tc>
          <w:tcPr>
            <w:tcW w:w="971" w:type="pct"/>
          </w:tcPr>
          <w:p w:rsidR="00087F77" w:rsidRPr="00DB61C2" w:rsidRDefault="00087F77" w:rsidP="00087F77">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087F77" w:rsidRPr="00DB61C2" w:rsidRDefault="00087F77" w:rsidP="00087F77">
            <w:pPr>
              <w:cnfStyle w:val="000000100000" w:firstRow="0" w:lastRow="0" w:firstColumn="0" w:lastColumn="0" w:oddVBand="0" w:evenVBand="0" w:oddHBand="1" w:evenHBand="0" w:firstRowFirstColumn="0" w:firstRowLastColumn="0" w:lastRowFirstColumn="0" w:lastRowLastColumn="0"/>
            </w:pPr>
          </w:p>
        </w:tc>
      </w:tr>
      <w:tr w:rsidR="00087F77" w:rsidRPr="00DB61C2" w:rsidTr="00766277">
        <w:tc>
          <w:tcPr>
            <w:cnfStyle w:val="001000000000" w:firstRow="0" w:lastRow="0" w:firstColumn="1" w:lastColumn="0" w:oddVBand="0" w:evenVBand="0" w:oddHBand="0" w:evenHBand="0" w:firstRowFirstColumn="0" w:firstRowLastColumn="0" w:lastRowFirstColumn="0" w:lastRowLastColumn="0"/>
            <w:tcW w:w="5000" w:type="pct"/>
            <w:gridSpan w:val="5"/>
          </w:tcPr>
          <w:p w:rsidR="00087F77" w:rsidRPr="00DB61C2" w:rsidRDefault="00087F77" w:rsidP="00087F77">
            <w:r w:rsidRPr="00DB61C2">
              <w:t>Event Management</w:t>
            </w:r>
          </w:p>
        </w:tc>
      </w:tr>
      <w:tr w:rsidR="0023163C" w:rsidRPr="00DB61C2" w:rsidTr="00587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t>Add Event</w:t>
            </w:r>
          </w:p>
        </w:tc>
        <w:tc>
          <w:tcPr>
            <w:tcW w:w="1117"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p>
        </w:tc>
      </w:tr>
      <w:tr w:rsidR="0023163C" w:rsidRPr="00DB61C2" w:rsidTr="00587B40">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t>View List</w:t>
            </w:r>
          </w:p>
        </w:tc>
        <w:tc>
          <w:tcPr>
            <w:tcW w:w="1117"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p>
        </w:tc>
      </w:tr>
      <w:tr w:rsidR="0023163C" w:rsidRPr="00DB61C2" w:rsidTr="00587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t>View Details</w:t>
            </w:r>
          </w:p>
        </w:tc>
        <w:tc>
          <w:tcPr>
            <w:tcW w:w="1117"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p>
        </w:tc>
      </w:tr>
      <w:tr w:rsidR="0023163C" w:rsidRPr="00DB61C2" w:rsidTr="00587B40">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t>Edit</w:t>
            </w:r>
          </w:p>
        </w:tc>
        <w:tc>
          <w:tcPr>
            <w:tcW w:w="1117"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p>
        </w:tc>
      </w:tr>
      <w:tr w:rsidR="0023163C" w:rsidRPr="00DB61C2" w:rsidTr="00587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t>Delete</w:t>
            </w:r>
          </w:p>
        </w:tc>
        <w:tc>
          <w:tcPr>
            <w:tcW w:w="1117"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p>
        </w:tc>
      </w:tr>
      <w:tr w:rsidR="0023163C" w:rsidRPr="00DB61C2" w:rsidTr="00587B40">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t>Set Reminder</w:t>
            </w:r>
          </w:p>
        </w:tc>
        <w:tc>
          <w:tcPr>
            <w:tcW w:w="1117"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p>
        </w:tc>
      </w:tr>
      <w:tr w:rsidR="0023163C" w:rsidRPr="00DB61C2" w:rsidTr="00587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t>Import Guest Database</w:t>
            </w:r>
          </w:p>
        </w:tc>
        <w:tc>
          <w:tcPr>
            <w:tcW w:w="1117"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p>
        </w:tc>
      </w:tr>
      <w:tr w:rsidR="0023163C" w:rsidRPr="00DB61C2" w:rsidTr="000C2DE1">
        <w:tc>
          <w:tcPr>
            <w:cnfStyle w:val="001000000000" w:firstRow="0" w:lastRow="0" w:firstColumn="1" w:lastColumn="0" w:oddVBand="0" w:evenVBand="0" w:oddHBand="0" w:evenHBand="0" w:firstRowFirstColumn="0" w:firstRowLastColumn="0" w:lastRowFirstColumn="0" w:lastRowLastColumn="0"/>
            <w:tcW w:w="5000" w:type="pct"/>
            <w:gridSpan w:val="5"/>
          </w:tcPr>
          <w:p w:rsidR="0023163C" w:rsidRPr="00DB61C2" w:rsidRDefault="0023163C" w:rsidP="0023163C">
            <w:r w:rsidRPr="00DB61C2">
              <w:t>Attendance</w:t>
            </w:r>
          </w:p>
        </w:tc>
      </w:tr>
      <w:tr w:rsidR="0023163C" w:rsidRPr="00DB61C2" w:rsidTr="00587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t>Scan QR Code</w:t>
            </w:r>
          </w:p>
        </w:tc>
        <w:tc>
          <w:tcPr>
            <w:tcW w:w="1117" w:type="pct"/>
          </w:tcPr>
          <w:p w:rsidR="0023163C" w:rsidRPr="00DB61C2" w:rsidRDefault="00311F6C" w:rsidP="0023163C">
            <w:pPr>
              <w:cnfStyle w:val="000000100000" w:firstRow="0" w:lastRow="0" w:firstColumn="0" w:lastColumn="0" w:oddVBand="0" w:evenVBand="0" w:oddHBand="1" w:evenHBand="0" w:firstRowFirstColumn="0" w:firstRowLastColumn="0" w:lastRowFirstColumn="0" w:lastRowLastColumn="0"/>
              <w:rPr>
                <w:rFonts w:cstheme="minorHAnsi"/>
              </w:rPr>
            </w:pPr>
            <w:r w:rsidRPr="00DB61C2">
              <w:rPr>
                <w:rFonts w:cstheme="minorHAnsi"/>
              </w:rPr>
              <w:sym w:font="Wingdings" w:char="F0FC"/>
            </w: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r>
      <w:tr w:rsidR="0023163C" w:rsidRPr="00DB61C2" w:rsidTr="00587B40">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t>Add Manual Attendance</w:t>
            </w:r>
          </w:p>
        </w:tc>
        <w:tc>
          <w:tcPr>
            <w:tcW w:w="1117" w:type="pct"/>
          </w:tcPr>
          <w:p w:rsidR="0023163C" w:rsidRPr="00DB61C2" w:rsidRDefault="00311F6C" w:rsidP="0023163C">
            <w:pPr>
              <w:cnfStyle w:val="000000000000" w:firstRow="0" w:lastRow="0" w:firstColumn="0" w:lastColumn="0" w:oddVBand="0" w:evenVBand="0" w:oddHBand="0" w:evenHBand="0" w:firstRowFirstColumn="0" w:firstRowLastColumn="0" w:lastRowFirstColumn="0" w:lastRowLastColumn="0"/>
              <w:rPr>
                <w:rFonts w:cstheme="minorHAnsi"/>
              </w:rPr>
            </w:pPr>
            <w:r w:rsidRPr="00DB61C2">
              <w:rPr>
                <w:rFonts w:cstheme="minorHAnsi"/>
              </w:rPr>
              <w:sym w:font="Wingdings" w:char="F0FC"/>
            </w:r>
          </w:p>
        </w:tc>
        <w:tc>
          <w:tcPr>
            <w:tcW w:w="971"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p>
        </w:tc>
        <w:tc>
          <w:tcPr>
            <w:tcW w:w="971"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r>
      <w:tr w:rsidR="0023163C" w:rsidRPr="00DB61C2" w:rsidTr="00144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rsidR="0023163C" w:rsidRPr="00DB61C2" w:rsidRDefault="0023163C" w:rsidP="0023163C">
            <w:r w:rsidRPr="00DB61C2">
              <w:t>Email Management</w:t>
            </w:r>
          </w:p>
        </w:tc>
      </w:tr>
      <w:tr w:rsidR="0023163C" w:rsidRPr="00DB61C2" w:rsidTr="00587B40">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t>Send Email Blast</w:t>
            </w:r>
          </w:p>
        </w:tc>
        <w:tc>
          <w:tcPr>
            <w:tcW w:w="1117"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r>
      <w:tr w:rsidR="0023163C" w:rsidRPr="00DB61C2" w:rsidTr="00587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t>Automatic Email Notification</w:t>
            </w:r>
          </w:p>
        </w:tc>
        <w:tc>
          <w:tcPr>
            <w:tcW w:w="1117"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p>
        </w:tc>
      </w:tr>
      <w:tr w:rsidR="0023163C" w:rsidRPr="00DB61C2" w:rsidTr="003411A7">
        <w:tc>
          <w:tcPr>
            <w:cnfStyle w:val="001000000000" w:firstRow="0" w:lastRow="0" w:firstColumn="1" w:lastColumn="0" w:oddVBand="0" w:evenVBand="0" w:oddHBand="0" w:evenHBand="0" w:firstRowFirstColumn="0" w:firstRowLastColumn="0" w:lastRowFirstColumn="0" w:lastRowLastColumn="0"/>
            <w:tcW w:w="5000" w:type="pct"/>
            <w:gridSpan w:val="5"/>
          </w:tcPr>
          <w:p w:rsidR="0023163C" w:rsidRPr="00DB61C2" w:rsidRDefault="0023163C" w:rsidP="0023163C">
            <w:r w:rsidRPr="00DB61C2">
              <w:t>Reports and Dashboard</w:t>
            </w:r>
          </w:p>
        </w:tc>
      </w:tr>
      <w:tr w:rsidR="0023163C" w:rsidRPr="00DB61C2" w:rsidTr="00587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t>Reports</w:t>
            </w:r>
          </w:p>
        </w:tc>
        <w:tc>
          <w:tcPr>
            <w:tcW w:w="1117"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100000" w:firstRow="0" w:lastRow="0" w:firstColumn="0" w:lastColumn="0" w:oddVBand="0" w:evenVBand="0" w:oddHBand="1" w:evenHBand="0" w:firstRowFirstColumn="0" w:firstRowLastColumn="0" w:lastRowFirstColumn="0" w:lastRowLastColumn="0"/>
            </w:pPr>
          </w:p>
        </w:tc>
      </w:tr>
      <w:tr w:rsidR="0023163C" w:rsidRPr="00DB61C2" w:rsidTr="00587B40">
        <w:tc>
          <w:tcPr>
            <w:cnfStyle w:val="001000000000" w:firstRow="0" w:lastRow="0" w:firstColumn="1" w:lastColumn="0" w:oddVBand="0" w:evenVBand="0" w:oddHBand="0" w:evenHBand="0" w:firstRowFirstColumn="0" w:firstRowLastColumn="0" w:lastRowFirstColumn="0" w:lastRowLastColumn="0"/>
            <w:tcW w:w="308" w:type="pct"/>
          </w:tcPr>
          <w:p w:rsidR="0023163C" w:rsidRPr="00DB61C2" w:rsidRDefault="0023163C" w:rsidP="0023163C"/>
        </w:tc>
        <w:tc>
          <w:tcPr>
            <w:tcW w:w="1633"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t>Dashboard</w:t>
            </w:r>
          </w:p>
        </w:tc>
        <w:tc>
          <w:tcPr>
            <w:tcW w:w="1117"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r w:rsidRPr="00DB61C2">
              <w:rPr>
                <w:rFonts w:cstheme="minorHAnsi"/>
              </w:rPr>
              <w:sym w:font="Wingdings" w:char="F0FC"/>
            </w:r>
          </w:p>
        </w:tc>
        <w:tc>
          <w:tcPr>
            <w:tcW w:w="971" w:type="pct"/>
          </w:tcPr>
          <w:p w:rsidR="0023163C" w:rsidRPr="00DB61C2" w:rsidRDefault="0023163C" w:rsidP="0023163C">
            <w:pPr>
              <w:cnfStyle w:val="000000000000" w:firstRow="0" w:lastRow="0" w:firstColumn="0" w:lastColumn="0" w:oddVBand="0" w:evenVBand="0" w:oddHBand="0" w:evenHBand="0" w:firstRowFirstColumn="0" w:firstRowLastColumn="0" w:lastRowFirstColumn="0" w:lastRowLastColumn="0"/>
            </w:pPr>
          </w:p>
        </w:tc>
      </w:tr>
    </w:tbl>
    <w:p w:rsidR="00F70E5F" w:rsidRDefault="00F70E5F" w:rsidP="00F70E5F"/>
    <w:p w:rsidR="004F78D3" w:rsidRDefault="007B6B9A" w:rsidP="004F78D3">
      <w:pPr>
        <w:pStyle w:val="Heading1"/>
      </w:pPr>
      <w:bookmarkStart w:id="18" w:name="_Toc9517496"/>
      <w:r>
        <w:t>Cross Functional Diagram</w:t>
      </w:r>
      <w:bookmarkEnd w:id="18"/>
    </w:p>
    <w:p w:rsidR="004F78D3" w:rsidRDefault="004F78D3" w:rsidP="004F78D3">
      <w:r>
        <w:t xml:space="preserve">The process shown in the flowchart </w:t>
      </w:r>
      <w:r w:rsidR="003170E5">
        <w:t>attached as Annexure</w:t>
      </w:r>
      <w:r>
        <w:t xml:space="preserve"> displays 5 sub processes to complete the entire flow of the system. It goes as:</w:t>
      </w:r>
    </w:p>
    <w:p w:rsidR="004F78D3" w:rsidRDefault="004F78D3" w:rsidP="004F78D3">
      <w:pPr>
        <w:pStyle w:val="ListParagraph"/>
        <w:numPr>
          <w:ilvl w:val="0"/>
          <w:numId w:val="9"/>
        </w:numPr>
        <w:tabs>
          <w:tab w:val="left" w:pos="661"/>
        </w:tabs>
        <w:spacing w:line="276" w:lineRule="auto"/>
      </w:pPr>
      <w:r>
        <w:t>Event Organizers create event and enter details, imports guest database from CSV and adds URL for survey to be sent to the guests, after the event.</w:t>
      </w:r>
    </w:p>
    <w:p w:rsidR="004F78D3" w:rsidRDefault="004F78D3" w:rsidP="004F78D3">
      <w:pPr>
        <w:pStyle w:val="ListParagraph"/>
        <w:numPr>
          <w:ilvl w:val="0"/>
          <w:numId w:val="9"/>
        </w:numPr>
        <w:tabs>
          <w:tab w:val="left" w:pos="661"/>
        </w:tabs>
        <w:spacing w:line="276" w:lineRule="auto"/>
      </w:pPr>
      <w:r>
        <w:t>Upon adding the guest data, the system generates QR code and sends email / SMS to all the guest contacts added.</w:t>
      </w:r>
    </w:p>
    <w:p w:rsidR="004F78D3" w:rsidRDefault="004F78D3" w:rsidP="004F78D3">
      <w:pPr>
        <w:pStyle w:val="ListParagraph"/>
        <w:numPr>
          <w:ilvl w:val="0"/>
          <w:numId w:val="9"/>
        </w:numPr>
        <w:tabs>
          <w:tab w:val="left" w:pos="661"/>
        </w:tabs>
        <w:spacing w:line="276" w:lineRule="auto"/>
      </w:pPr>
      <w:r>
        <w:t>The event organizer also sets up a reminder so that the system can remind them of the event at certain intervals of time prior to the event.</w:t>
      </w:r>
    </w:p>
    <w:p w:rsidR="004F78D3" w:rsidRDefault="004F78D3" w:rsidP="004F78D3">
      <w:pPr>
        <w:pStyle w:val="ListParagraph"/>
        <w:numPr>
          <w:ilvl w:val="0"/>
          <w:numId w:val="9"/>
        </w:numPr>
        <w:tabs>
          <w:tab w:val="left" w:pos="661"/>
        </w:tabs>
        <w:spacing w:line="276" w:lineRule="auto"/>
      </w:pPr>
      <w:r>
        <w:t>At the event location, the admin staff marks attendance by scanning QR code or marking manually within the system in cases when the QR code is not present with them. For guests that are not in the list, the admin staff can also enter guest details. All these attendees will then receive the table number and lucky draw number details view email / SMS.</w:t>
      </w:r>
    </w:p>
    <w:p w:rsidR="004F78D3" w:rsidRDefault="004F78D3" w:rsidP="004F78D3">
      <w:pPr>
        <w:pStyle w:val="ListParagraph"/>
        <w:numPr>
          <w:ilvl w:val="0"/>
          <w:numId w:val="9"/>
        </w:numPr>
        <w:tabs>
          <w:tab w:val="left" w:pos="661"/>
        </w:tabs>
        <w:spacing w:line="276" w:lineRule="auto"/>
      </w:pPr>
      <w:r>
        <w:lastRenderedPageBreak/>
        <w:t>Lastly, after the event is completed, the system automatically shoots email / SMS containing the Survey URL as added by the event organizer in the foremost activity of creating event.</w:t>
      </w:r>
    </w:p>
    <w:p w:rsidR="004F78D3" w:rsidRPr="007F6BEE" w:rsidRDefault="004F78D3" w:rsidP="004F78D3"/>
    <w:p w:rsidR="00613A6D" w:rsidRPr="00DB61C2" w:rsidRDefault="00613A6D" w:rsidP="00613A6D">
      <w:pPr>
        <w:pStyle w:val="Heading2"/>
        <w:spacing w:before="0" w:after="0" w:line="360" w:lineRule="auto"/>
        <w:rPr>
          <w:rFonts w:asciiTheme="minorHAnsi" w:hAnsiTheme="minorHAnsi"/>
        </w:rPr>
      </w:pPr>
      <w:bookmarkStart w:id="19" w:name="_Toc9517497"/>
      <w:r w:rsidRPr="00DB61C2">
        <w:rPr>
          <w:rFonts w:asciiTheme="minorHAnsi" w:hAnsiTheme="minorHAnsi"/>
        </w:rPr>
        <w:t>Project Scope</w:t>
      </w:r>
      <w:bookmarkEnd w:id="19"/>
    </w:p>
    <w:p w:rsidR="00613A6D" w:rsidRPr="00DB61C2" w:rsidRDefault="00613A6D" w:rsidP="00613A6D">
      <w:pPr>
        <w:pStyle w:val="Heading3"/>
        <w:numPr>
          <w:ilvl w:val="0"/>
          <w:numId w:val="15"/>
        </w:numPr>
      </w:pPr>
      <w:bookmarkStart w:id="20" w:name="_Toc9517498"/>
      <w:r w:rsidRPr="00DB61C2">
        <w:t>Deliverables</w:t>
      </w:r>
      <w:bookmarkEnd w:id="20"/>
    </w:p>
    <w:p w:rsidR="00613A6D" w:rsidRPr="00DB61C2" w:rsidRDefault="00613A6D" w:rsidP="00613A6D">
      <w:pPr>
        <w:spacing w:after="0" w:line="276" w:lineRule="auto"/>
        <w:ind w:left="360"/>
      </w:pPr>
      <w:r w:rsidRPr="00DB61C2">
        <w:t>We will provide below items as default deliverables:</w:t>
      </w:r>
    </w:p>
    <w:p w:rsidR="00613A6D" w:rsidRPr="00DB61C2" w:rsidRDefault="00613A6D" w:rsidP="00613A6D">
      <w:pPr>
        <w:pStyle w:val="ListParagraph"/>
        <w:numPr>
          <w:ilvl w:val="0"/>
          <w:numId w:val="9"/>
        </w:numPr>
        <w:tabs>
          <w:tab w:val="left" w:pos="661"/>
        </w:tabs>
        <w:spacing w:line="276" w:lineRule="auto"/>
        <w:rPr>
          <w:rFonts w:cs="Arial"/>
        </w:rPr>
      </w:pPr>
      <w:r w:rsidRPr="00DB61C2">
        <w:rPr>
          <w:rFonts w:cs="Arial"/>
        </w:rPr>
        <w:t>We will provide working application on promised staging/ production server as default deliverables.</w:t>
      </w:r>
    </w:p>
    <w:p w:rsidR="00613A6D" w:rsidRPr="00DB61C2" w:rsidRDefault="00613A6D" w:rsidP="00613A6D">
      <w:pPr>
        <w:pStyle w:val="ListParagraph"/>
        <w:numPr>
          <w:ilvl w:val="0"/>
          <w:numId w:val="9"/>
        </w:numPr>
        <w:tabs>
          <w:tab w:val="left" w:pos="661"/>
        </w:tabs>
        <w:spacing w:line="276" w:lineRule="auto"/>
        <w:rPr>
          <w:rFonts w:cs="Arial"/>
        </w:rPr>
      </w:pPr>
      <w:r w:rsidRPr="00DB61C2">
        <w:rPr>
          <w:rFonts w:cs="Arial"/>
        </w:rPr>
        <w:t>One-Time walkthrough demo/training of the overall system</w:t>
      </w:r>
    </w:p>
    <w:p w:rsidR="00613A6D" w:rsidRPr="00DB61C2" w:rsidRDefault="00613A6D" w:rsidP="00613A6D">
      <w:pPr>
        <w:pStyle w:val="ListParagraph"/>
        <w:numPr>
          <w:ilvl w:val="0"/>
          <w:numId w:val="9"/>
        </w:numPr>
        <w:tabs>
          <w:tab w:val="left" w:pos="661"/>
        </w:tabs>
        <w:spacing w:line="276" w:lineRule="auto"/>
        <w:rPr>
          <w:rFonts w:cs="Arial"/>
        </w:rPr>
      </w:pPr>
      <w:r w:rsidRPr="00DB61C2">
        <w:rPr>
          <w:rFonts w:cs="Arial"/>
        </w:rPr>
        <w:t>One month support for user acceptance testing and bug fixing as warranty</w:t>
      </w:r>
    </w:p>
    <w:p w:rsidR="00613A6D" w:rsidRPr="00DB61C2" w:rsidRDefault="00613A6D" w:rsidP="00613A6D"/>
    <w:p w:rsidR="00613A6D" w:rsidRDefault="00613A6D" w:rsidP="00613A6D">
      <w:pPr>
        <w:pStyle w:val="Heading3"/>
      </w:pPr>
      <w:bookmarkStart w:id="21" w:name="_Toc9517499"/>
      <w:r w:rsidRPr="00DB61C2">
        <w:t>Assumptions</w:t>
      </w:r>
      <w:bookmarkEnd w:id="21"/>
    </w:p>
    <w:p w:rsidR="00613A6D" w:rsidRPr="00DB61C2" w:rsidRDefault="00613A6D" w:rsidP="00613A6D">
      <w:pPr>
        <w:pStyle w:val="ListParagraph"/>
        <w:numPr>
          <w:ilvl w:val="0"/>
          <w:numId w:val="9"/>
        </w:numPr>
        <w:tabs>
          <w:tab w:val="left" w:pos="661"/>
        </w:tabs>
        <w:spacing w:line="276" w:lineRule="auto"/>
        <w:rPr>
          <w:rFonts w:cs="Arial"/>
        </w:rPr>
      </w:pPr>
      <w:r w:rsidRPr="00DB61C2">
        <w:rPr>
          <w:rFonts w:cs="Arial"/>
        </w:rPr>
        <w:t>We will use the readymade theme.</w:t>
      </w:r>
    </w:p>
    <w:p w:rsidR="008207BB" w:rsidRPr="008207BB" w:rsidRDefault="003F2D9D" w:rsidP="000B42CD">
      <w:pPr>
        <w:pStyle w:val="ListParagraph"/>
        <w:numPr>
          <w:ilvl w:val="0"/>
          <w:numId w:val="9"/>
        </w:numPr>
        <w:tabs>
          <w:tab w:val="left" w:pos="661"/>
        </w:tabs>
        <w:spacing w:line="276" w:lineRule="auto"/>
        <w:jc w:val="left"/>
        <w:rPr>
          <w:rFonts w:cs="Arial"/>
        </w:rPr>
      </w:pPr>
      <w:r>
        <w:rPr>
          <w:rFonts w:cs="Arial"/>
        </w:rPr>
        <w:t xml:space="preserve">We will use </w:t>
      </w:r>
      <w:hyperlink r:id="rId8" w:history="1">
        <w:r w:rsidR="000B42CD" w:rsidRPr="00181CC9">
          <w:rPr>
            <w:rStyle w:val="Hyperlink"/>
            <w:rFonts w:cs="Arial"/>
          </w:rPr>
          <w:t>https://play.google.com/store/apps/details?id=com.scanner.kataykin.icamesscaner.free&amp;hl=en_US</w:t>
        </w:r>
      </w:hyperlink>
      <w:r w:rsidR="000B42CD">
        <w:rPr>
          <w:rFonts w:cs="Arial"/>
        </w:rPr>
        <w:t xml:space="preserve"> </w:t>
      </w:r>
      <w:r>
        <w:t xml:space="preserve">for browser based scanning requirement. </w:t>
      </w:r>
      <w:r w:rsidR="000B42CD">
        <w:t>This will</w:t>
      </w:r>
      <w:r>
        <w:t xml:space="preserve"> eliminate manual process of taking photograph at the </w:t>
      </w:r>
      <w:r w:rsidR="008B4CC6">
        <w:t>event venue</w:t>
      </w:r>
      <w:r>
        <w:t>.</w:t>
      </w:r>
    </w:p>
    <w:p w:rsidR="00613A6D" w:rsidRPr="005B73A2" w:rsidRDefault="008207BB" w:rsidP="000B42CD">
      <w:pPr>
        <w:pStyle w:val="ListParagraph"/>
        <w:numPr>
          <w:ilvl w:val="0"/>
          <w:numId w:val="9"/>
        </w:numPr>
        <w:tabs>
          <w:tab w:val="left" w:pos="661"/>
        </w:tabs>
        <w:spacing w:line="276" w:lineRule="auto"/>
        <w:jc w:val="left"/>
        <w:rPr>
          <w:rFonts w:cs="Arial"/>
        </w:rPr>
      </w:pPr>
      <w:r>
        <w:rPr>
          <w:rFonts w:cs="Arial"/>
        </w:rPr>
        <w:t>This third party application will work only when internet is connected because the user will then need to login and mark attendance.</w:t>
      </w:r>
      <w:r w:rsidR="003F2D9D">
        <w:t xml:space="preserve"> </w:t>
      </w:r>
    </w:p>
    <w:p w:rsidR="00613A6D" w:rsidRPr="00DB61C2" w:rsidRDefault="00613A6D" w:rsidP="00613A6D">
      <w:pPr>
        <w:pStyle w:val="ListParagraph"/>
        <w:numPr>
          <w:ilvl w:val="0"/>
          <w:numId w:val="9"/>
        </w:numPr>
        <w:tabs>
          <w:tab w:val="left" w:pos="661"/>
        </w:tabs>
        <w:spacing w:line="276" w:lineRule="auto"/>
        <w:rPr>
          <w:rFonts w:cs="Arial"/>
        </w:rPr>
      </w:pPr>
      <w:r>
        <w:rPr>
          <w:rFonts w:cs="Arial"/>
        </w:rPr>
        <w:t xml:space="preserve">The users of the system </w:t>
      </w:r>
      <w:r w:rsidRPr="00DB61C2">
        <w:rPr>
          <w:rFonts w:cs="Arial"/>
        </w:rPr>
        <w:t>must provide the permission to access the camera on their mobile.</w:t>
      </w:r>
    </w:p>
    <w:p w:rsidR="00613A6D" w:rsidRPr="00DB61C2" w:rsidRDefault="00613A6D" w:rsidP="00613A6D">
      <w:pPr>
        <w:pStyle w:val="ListParagraph"/>
        <w:numPr>
          <w:ilvl w:val="0"/>
          <w:numId w:val="9"/>
        </w:numPr>
        <w:tabs>
          <w:tab w:val="left" w:pos="661"/>
        </w:tabs>
        <w:spacing w:line="276" w:lineRule="auto"/>
        <w:rPr>
          <w:rFonts w:cs="Arial"/>
        </w:rPr>
      </w:pPr>
      <w:r w:rsidRPr="00DB61C2">
        <w:rPr>
          <w:rFonts w:cs="Arial"/>
        </w:rPr>
        <w:t>We will perform QA/Testing on one of the platform/OS which is recommended by client.</w:t>
      </w:r>
    </w:p>
    <w:p w:rsidR="00613A6D" w:rsidRPr="00DB61C2" w:rsidRDefault="00613A6D" w:rsidP="00613A6D">
      <w:pPr>
        <w:pStyle w:val="ListParagraph"/>
        <w:numPr>
          <w:ilvl w:val="0"/>
          <w:numId w:val="9"/>
        </w:numPr>
        <w:tabs>
          <w:tab w:val="left" w:pos="661"/>
        </w:tabs>
        <w:spacing w:line="276" w:lineRule="auto"/>
        <w:rPr>
          <w:rFonts w:cs="Arial"/>
        </w:rPr>
      </w:pPr>
      <w:r w:rsidRPr="00DB61C2">
        <w:rPr>
          <w:rFonts w:cs="Arial"/>
        </w:rPr>
        <w:t>We will perform functional and cross-browser UI testing on IE9, IE10, IE 11, Mozilla Firefox (latest two versions) and Google Chrome (latest two versions) as per bootstrap framework support.</w:t>
      </w:r>
    </w:p>
    <w:p w:rsidR="00613A6D" w:rsidRPr="00DB61C2" w:rsidRDefault="00613A6D" w:rsidP="00613A6D">
      <w:pPr>
        <w:pStyle w:val="ListParagraph"/>
        <w:numPr>
          <w:ilvl w:val="0"/>
          <w:numId w:val="9"/>
        </w:numPr>
        <w:tabs>
          <w:tab w:val="left" w:pos="661"/>
        </w:tabs>
        <w:spacing w:line="276" w:lineRule="auto"/>
        <w:rPr>
          <w:rFonts w:cs="Arial"/>
        </w:rPr>
      </w:pPr>
      <w:r w:rsidRPr="00DB61C2">
        <w:rPr>
          <w:rFonts w:cs="Arial"/>
        </w:rPr>
        <w:t>Any type of third party tool/API integration will be purchased by client and respective credentials will be provided to Radix to facilitate the development cycle.</w:t>
      </w:r>
    </w:p>
    <w:p w:rsidR="00613A6D" w:rsidRPr="00DB61C2" w:rsidRDefault="00613A6D" w:rsidP="00613A6D">
      <w:pPr>
        <w:pStyle w:val="ListParagraph"/>
        <w:numPr>
          <w:ilvl w:val="0"/>
          <w:numId w:val="9"/>
        </w:numPr>
        <w:tabs>
          <w:tab w:val="left" w:pos="661"/>
        </w:tabs>
        <w:spacing w:line="276" w:lineRule="auto"/>
        <w:rPr>
          <w:rFonts w:cs="Arial"/>
        </w:rPr>
      </w:pPr>
      <w:r w:rsidRPr="00DB61C2">
        <w:rPr>
          <w:rFonts w:cs="Arial"/>
        </w:rPr>
        <w:t>For import</w:t>
      </w:r>
      <w:r>
        <w:rPr>
          <w:rFonts w:cs="Arial"/>
        </w:rPr>
        <w:t xml:space="preserve">ing Guest database, </w:t>
      </w:r>
      <w:r w:rsidRPr="00DB61C2">
        <w:rPr>
          <w:rFonts w:cs="Arial"/>
        </w:rPr>
        <w:t xml:space="preserve">we have </w:t>
      </w:r>
      <w:r>
        <w:rPr>
          <w:rFonts w:cs="Arial"/>
        </w:rPr>
        <w:t xml:space="preserve">only </w:t>
      </w:r>
      <w:r w:rsidRPr="00DB61C2">
        <w:rPr>
          <w:rFonts w:cs="Arial"/>
        </w:rPr>
        <w:t xml:space="preserve">considered the .csv file </w:t>
      </w:r>
      <w:r>
        <w:rPr>
          <w:rFonts w:cs="Arial"/>
        </w:rPr>
        <w:t>format with the specified columns</w:t>
      </w:r>
      <w:r w:rsidRPr="00DB61C2">
        <w:rPr>
          <w:rFonts w:cs="Arial"/>
        </w:rPr>
        <w:t>.</w:t>
      </w:r>
    </w:p>
    <w:p w:rsidR="00613A6D" w:rsidRPr="00DB61C2" w:rsidRDefault="00613A6D" w:rsidP="00613A6D">
      <w:pPr>
        <w:pStyle w:val="ListParagraph"/>
        <w:numPr>
          <w:ilvl w:val="0"/>
          <w:numId w:val="9"/>
        </w:numPr>
        <w:tabs>
          <w:tab w:val="left" w:pos="661"/>
        </w:tabs>
        <w:spacing w:line="276" w:lineRule="auto"/>
        <w:rPr>
          <w:rFonts w:cs="Arial"/>
        </w:rPr>
      </w:pPr>
      <w:r w:rsidRPr="00DB61C2">
        <w:rPr>
          <w:rFonts w:cs="Arial"/>
        </w:rPr>
        <w:t>For Reminder, windows scheduler runs every day and send as per the date matches with the current date. Reminder date always be current date or future date. Reminder will not be configure for time and it will be as per the date only.</w:t>
      </w:r>
    </w:p>
    <w:p w:rsidR="00613A6D" w:rsidRPr="00DB61C2" w:rsidRDefault="00613A6D" w:rsidP="00613A6D">
      <w:pPr>
        <w:pStyle w:val="ListParagraph"/>
        <w:numPr>
          <w:ilvl w:val="0"/>
          <w:numId w:val="9"/>
        </w:numPr>
        <w:tabs>
          <w:tab w:val="left" w:pos="661"/>
        </w:tabs>
        <w:spacing w:line="276" w:lineRule="auto"/>
        <w:rPr>
          <w:rFonts w:cs="Arial"/>
        </w:rPr>
      </w:pPr>
      <w:r w:rsidRPr="00DB61C2">
        <w:rPr>
          <w:rFonts w:cs="Arial"/>
        </w:rPr>
        <w:t>System will not implement any validation</w:t>
      </w:r>
      <w:r>
        <w:rPr>
          <w:rFonts w:cs="Arial"/>
        </w:rPr>
        <w:t>s</w:t>
      </w:r>
      <w:r w:rsidRPr="00DB61C2">
        <w:rPr>
          <w:rFonts w:cs="Arial"/>
        </w:rPr>
        <w:t xml:space="preserve"> which targets the physical location </w:t>
      </w:r>
      <w:r>
        <w:rPr>
          <w:rFonts w:cs="Arial"/>
        </w:rPr>
        <w:t>for table mapping, table assignment. Only the table number will be shared via email that has nothing to do with the physical location</w:t>
      </w:r>
      <w:r w:rsidRPr="00DB61C2">
        <w:rPr>
          <w:rFonts w:cs="Arial"/>
        </w:rPr>
        <w:t>.</w:t>
      </w:r>
    </w:p>
    <w:p w:rsidR="00613A6D" w:rsidRPr="00DB61C2" w:rsidRDefault="00613A6D" w:rsidP="00613A6D">
      <w:pPr>
        <w:pStyle w:val="ListParagraph"/>
        <w:numPr>
          <w:ilvl w:val="0"/>
          <w:numId w:val="9"/>
        </w:numPr>
        <w:tabs>
          <w:tab w:val="left" w:pos="661"/>
        </w:tabs>
        <w:spacing w:line="276" w:lineRule="auto"/>
        <w:rPr>
          <w:rFonts w:cs="Arial"/>
        </w:rPr>
      </w:pPr>
      <w:r>
        <w:rPr>
          <w:rFonts w:cs="Arial"/>
        </w:rPr>
        <w:t xml:space="preserve">The responsibilities for both roles namely </w:t>
      </w:r>
      <w:r w:rsidRPr="00DB61C2">
        <w:rPr>
          <w:rFonts w:cs="Arial"/>
        </w:rPr>
        <w:t xml:space="preserve">Event Organizer and Admin Staff </w:t>
      </w:r>
      <w:r>
        <w:rPr>
          <w:rFonts w:cs="Arial"/>
        </w:rPr>
        <w:t xml:space="preserve">will be </w:t>
      </w:r>
      <w:r w:rsidRPr="00DB61C2">
        <w:rPr>
          <w:rFonts w:cs="Arial"/>
        </w:rPr>
        <w:t>predefined in the database. Super admin will have full access to entire site.</w:t>
      </w:r>
    </w:p>
    <w:p w:rsidR="00613A6D" w:rsidRPr="00DB61C2" w:rsidRDefault="00613A6D" w:rsidP="00613A6D">
      <w:pPr>
        <w:pStyle w:val="ListParagraph"/>
        <w:numPr>
          <w:ilvl w:val="0"/>
          <w:numId w:val="0"/>
        </w:numPr>
        <w:tabs>
          <w:tab w:val="left" w:pos="661"/>
        </w:tabs>
        <w:spacing w:line="276" w:lineRule="auto"/>
        <w:ind w:left="360"/>
        <w:rPr>
          <w:rFonts w:cs="Arial"/>
        </w:rPr>
      </w:pPr>
    </w:p>
    <w:p w:rsidR="00613A6D" w:rsidRDefault="00613A6D" w:rsidP="00613A6D">
      <w:pPr>
        <w:pStyle w:val="Heading3"/>
      </w:pPr>
      <w:bookmarkStart w:id="22" w:name="_Toc9517500"/>
      <w:r w:rsidRPr="00DB61C2">
        <w:t>Out of Scope</w:t>
      </w:r>
      <w:bookmarkEnd w:id="22"/>
    </w:p>
    <w:p w:rsidR="00613A6D" w:rsidRPr="00DB61C2" w:rsidRDefault="00613A6D" w:rsidP="00613A6D">
      <w:pPr>
        <w:spacing w:after="0" w:line="276" w:lineRule="auto"/>
        <w:ind w:left="247"/>
      </w:pPr>
      <w:r w:rsidRPr="00DB61C2">
        <w:lastRenderedPageBreak/>
        <w:t>We have not considered to provide below items as default deliverables, if required then we can provide these items with additional cost on top of current commercials:</w:t>
      </w:r>
    </w:p>
    <w:p w:rsidR="00613A6D" w:rsidRPr="00DB61C2" w:rsidRDefault="00613A6D" w:rsidP="00613A6D">
      <w:pPr>
        <w:pStyle w:val="ListParagraph"/>
        <w:numPr>
          <w:ilvl w:val="0"/>
          <w:numId w:val="9"/>
        </w:numPr>
        <w:tabs>
          <w:tab w:val="left" w:pos="661"/>
        </w:tabs>
        <w:spacing w:line="276" w:lineRule="auto"/>
      </w:pPr>
      <w:r w:rsidRPr="00DB61C2">
        <w:t>Implementation of any type of workflow.</w:t>
      </w:r>
    </w:p>
    <w:p w:rsidR="00613A6D" w:rsidRPr="00DB61C2" w:rsidRDefault="00613A6D" w:rsidP="00613A6D">
      <w:pPr>
        <w:pStyle w:val="ListParagraph"/>
        <w:numPr>
          <w:ilvl w:val="0"/>
          <w:numId w:val="9"/>
        </w:numPr>
        <w:tabs>
          <w:tab w:val="left" w:pos="661"/>
        </w:tabs>
        <w:spacing w:line="276" w:lineRule="auto"/>
      </w:pPr>
      <w:r w:rsidRPr="00DB61C2">
        <w:t>Any support or consulting with hosting provider or any other 3rd party provider will be charged on time &amp; material basis.</w:t>
      </w:r>
    </w:p>
    <w:p w:rsidR="00613A6D" w:rsidRPr="00DB61C2" w:rsidRDefault="00613A6D" w:rsidP="00613A6D">
      <w:pPr>
        <w:pStyle w:val="ListParagraph"/>
        <w:numPr>
          <w:ilvl w:val="0"/>
          <w:numId w:val="9"/>
        </w:numPr>
        <w:tabs>
          <w:tab w:val="left" w:pos="661"/>
        </w:tabs>
        <w:spacing w:line="276" w:lineRule="auto"/>
      </w:pPr>
      <w:r w:rsidRPr="00DB61C2">
        <w:t>Support for any languages other than English</w:t>
      </w:r>
    </w:p>
    <w:p w:rsidR="00613A6D" w:rsidRPr="00DB61C2" w:rsidRDefault="00613A6D" w:rsidP="00613A6D">
      <w:pPr>
        <w:pStyle w:val="ListParagraph"/>
        <w:numPr>
          <w:ilvl w:val="0"/>
          <w:numId w:val="9"/>
        </w:numPr>
        <w:tabs>
          <w:tab w:val="left" w:pos="661"/>
        </w:tabs>
        <w:spacing w:line="276" w:lineRule="auto"/>
      </w:pPr>
      <w:r>
        <w:t xml:space="preserve">Payment Gateway Integration and </w:t>
      </w:r>
      <w:r w:rsidRPr="00DB61C2">
        <w:t>Payment Processing</w:t>
      </w:r>
    </w:p>
    <w:p w:rsidR="00613A6D" w:rsidRPr="00DB61C2" w:rsidRDefault="00613A6D" w:rsidP="00613A6D">
      <w:pPr>
        <w:pStyle w:val="ListParagraph"/>
        <w:numPr>
          <w:ilvl w:val="0"/>
          <w:numId w:val="9"/>
        </w:numPr>
        <w:tabs>
          <w:tab w:val="left" w:pos="661"/>
        </w:tabs>
        <w:spacing w:line="276" w:lineRule="auto"/>
      </w:pPr>
      <w:r w:rsidRPr="00DB61C2">
        <w:t>Mobile application</w:t>
      </w:r>
    </w:p>
    <w:p w:rsidR="00613A6D" w:rsidRPr="00DB61C2" w:rsidRDefault="00613A6D" w:rsidP="00613A6D">
      <w:pPr>
        <w:pStyle w:val="ListParagraph"/>
        <w:numPr>
          <w:ilvl w:val="0"/>
          <w:numId w:val="9"/>
        </w:numPr>
        <w:tabs>
          <w:tab w:val="left" w:pos="661"/>
        </w:tabs>
        <w:spacing w:line="276" w:lineRule="auto"/>
      </w:pPr>
      <w:r w:rsidRPr="00DB61C2">
        <w:t xml:space="preserve">Third Party </w:t>
      </w:r>
      <w:r>
        <w:t>I</w:t>
      </w:r>
      <w:r w:rsidRPr="00DB61C2">
        <w:t>ntegration</w:t>
      </w:r>
      <w:r>
        <w:t xml:space="preserve"> for </w:t>
      </w:r>
      <w:r w:rsidRPr="00DB61C2">
        <w:t>Survey</w:t>
      </w:r>
    </w:p>
    <w:p w:rsidR="00613A6D" w:rsidRPr="00DB61C2" w:rsidRDefault="00613A6D" w:rsidP="00613A6D">
      <w:pPr>
        <w:pStyle w:val="ListParagraph"/>
        <w:numPr>
          <w:ilvl w:val="0"/>
          <w:numId w:val="9"/>
        </w:numPr>
        <w:tabs>
          <w:tab w:val="left" w:pos="661"/>
        </w:tabs>
        <w:spacing w:line="276" w:lineRule="auto"/>
      </w:pPr>
      <w:r>
        <w:t>Frontend website -</w:t>
      </w:r>
      <w:r w:rsidRPr="00DB61C2">
        <w:t xml:space="preserve"> CMS pages.</w:t>
      </w:r>
    </w:p>
    <w:p w:rsidR="00613A6D" w:rsidRPr="00DB61C2" w:rsidRDefault="00613A6D" w:rsidP="00613A6D">
      <w:pPr>
        <w:pStyle w:val="ListParagraph"/>
        <w:numPr>
          <w:ilvl w:val="0"/>
          <w:numId w:val="9"/>
        </w:numPr>
        <w:tabs>
          <w:tab w:val="left" w:pos="661"/>
        </w:tabs>
        <w:spacing w:line="276" w:lineRule="auto"/>
      </w:pPr>
      <w:r w:rsidRPr="00DB61C2">
        <w:t>Offline sync or working without internet</w:t>
      </w:r>
    </w:p>
    <w:p w:rsidR="00613A6D" w:rsidRDefault="00613A6D" w:rsidP="00613A6D">
      <w:pPr>
        <w:pStyle w:val="ListParagraph"/>
        <w:numPr>
          <w:ilvl w:val="0"/>
          <w:numId w:val="9"/>
        </w:numPr>
        <w:tabs>
          <w:tab w:val="left" w:pos="661"/>
        </w:tabs>
        <w:spacing w:line="276" w:lineRule="auto"/>
      </w:pPr>
      <w:r>
        <w:t>P</w:t>
      </w:r>
      <w:r w:rsidRPr="00DB61C2">
        <w:t xml:space="preserve">ush </w:t>
      </w:r>
      <w:r>
        <w:t>N</w:t>
      </w:r>
      <w:r w:rsidRPr="00DB61C2">
        <w:t>otification</w:t>
      </w:r>
    </w:p>
    <w:p w:rsidR="00613A6D" w:rsidRDefault="00613A6D" w:rsidP="00613A6D">
      <w:pPr>
        <w:pStyle w:val="ListParagraph"/>
        <w:numPr>
          <w:ilvl w:val="0"/>
          <w:numId w:val="0"/>
        </w:numPr>
        <w:tabs>
          <w:tab w:val="left" w:pos="661"/>
        </w:tabs>
        <w:spacing w:line="276" w:lineRule="auto"/>
        <w:ind w:left="360"/>
      </w:pPr>
    </w:p>
    <w:p w:rsidR="00613A6D" w:rsidRDefault="00613A6D" w:rsidP="00613A6D">
      <w:pPr>
        <w:pStyle w:val="Heading3"/>
      </w:pPr>
      <w:bookmarkStart w:id="23" w:name="_Toc9517501"/>
      <w:r>
        <w:t>Risks</w:t>
      </w:r>
      <w:bookmarkEnd w:id="23"/>
    </w:p>
    <w:p w:rsidR="00613A6D" w:rsidRDefault="00613A6D" w:rsidP="00613A6D">
      <w:pPr>
        <w:pStyle w:val="ListParagraph"/>
        <w:numPr>
          <w:ilvl w:val="0"/>
          <w:numId w:val="9"/>
        </w:numPr>
        <w:tabs>
          <w:tab w:val="left" w:pos="661"/>
        </w:tabs>
        <w:spacing w:line="276" w:lineRule="auto"/>
        <w:rPr>
          <w:rFonts w:cs="Arial"/>
        </w:rPr>
      </w:pPr>
      <w:r w:rsidRPr="00DB61C2">
        <w:rPr>
          <w:rFonts w:cs="Arial"/>
        </w:rPr>
        <w:t>System will work when the online connectivity is available. System will not work without internet.</w:t>
      </w:r>
    </w:p>
    <w:p w:rsidR="00613A6D" w:rsidRPr="00DB61C2" w:rsidRDefault="00613A6D" w:rsidP="00613A6D">
      <w:pPr>
        <w:pStyle w:val="ListParagraph"/>
        <w:numPr>
          <w:ilvl w:val="0"/>
          <w:numId w:val="9"/>
        </w:numPr>
        <w:tabs>
          <w:tab w:val="left" w:pos="661"/>
        </w:tabs>
        <w:spacing w:line="276" w:lineRule="auto"/>
        <w:rPr>
          <w:rFonts w:cs="Arial"/>
        </w:rPr>
      </w:pPr>
      <w:r>
        <w:rPr>
          <w:rFonts w:cs="Arial"/>
        </w:rPr>
        <w:t>For QR code, i</w:t>
      </w:r>
      <w:r w:rsidRPr="005B73A2">
        <w:rPr>
          <w:rFonts w:cs="Arial"/>
        </w:rPr>
        <w:t xml:space="preserve">f photo </w:t>
      </w:r>
      <w:r>
        <w:rPr>
          <w:rFonts w:cs="Arial"/>
        </w:rPr>
        <w:t>being captured is not clear then the</w:t>
      </w:r>
      <w:r w:rsidRPr="005B73A2">
        <w:rPr>
          <w:rFonts w:cs="Arial"/>
        </w:rPr>
        <w:t xml:space="preserve"> process </w:t>
      </w:r>
      <w:r>
        <w:rPr>
          <w:rFonts w:cs="Arial"/>
        </w:rPr>
        <w:t>will need</w:t>
      </w:r>
      <w:r w:rsidRPr="005B73A2">
        <w:rPr>
          <w:rFonts w:cs="Arial"/>
        </w:rPr>
        <w:t xml:space="preserve"> to </w:t>
      </w:r>
      <w:r>
        <w:rPr>
          <w:rFonts w:cs="Arial"/>
        </w:rPr>
        <w:t xml:space="preserve">be </w:t>
      </w:r>
      <w:r w:rsidRPr="005B73A2">
        <w:rPr>
          <w:rFonts w:cs="Arial"/>
        </w:rPr>
        <w:t>repeat</w:t>
      </w:r>
      <w:r>
        <w:rPr>
          <w:rFonts w:cs="Arial"/>
        </w:rPr>
        <w:t>ed</w:t>
      </w:r>
      <w:r w:rsidRPr="005B73A2">
        <w:rPr>
          <w:rFonts w:cs="Arial"/>
        </w:rPr>
        <w:t xml:space="preserve"> until </w:t>
      </w:r>
      <w:r>
        <w:rPr>
          <w:rFonts w:cs="Arial"/>
        </w:rPr>
        <w:t xml:space="preserve">the </w:t>
      </w:r>
      <w:r w:rsidRPr="005B73A2">
        <w:rPr>
          <w:rFonts w:cs="Arial"/>
        </w:rPr>
        <w:t xml:space="preserve">QR code </w:t>
      </w:r>
      <w:r>
        <w:rPr>
          <w:rFonts w:cs="Arial"/>
        </w:rPr>
        <w:t>returns desired results.</w:t>
      </w:r>
    </w:p>
    <w:p w:rsidR="00613A6D" w:rsidRPr="00AC4034" w:rsidRDefault="00613A6D" w:rsidP="00613A6D"/>
    <w:p w:rsidR="00613A6D" w:rsidRPr="00D92FBC" w:rsidRDefault="00613A6D" w:rsidP="00613A6D">
      <w:pPr>
        <w:tabs>
          <w:tab w:val="left" w:pos="661"/>
        </w:tabs>
        <w:spacing w:line="276" w:lineRule="auto"/>
      </w:pPr>
    </w:p>
    <w:p w:rsidR="000E4112" w:rsidRDefault="000E4112">
      <w:r>
        <w:br w:type="page"/>
      </w:r>
    </w:p>
    <w:p w:rsidR="00613A6D" w:rsidRDefault="00613A6D" w:rsidP="00F70E5F"/>
    <w:p w:rsidR="00DD5E32" w:rsidRDefault="00DD5E32" w:rsidP="006D61F7">
      <w:pPr>
        <w:pStyle w:val="Heading1"/>
      </w:pPr>
      <w:bookmarkStart w:id="24" w:name="_Toc9517502"/>
      <w:r>
        <w:t>Appendix</w:t>
      </w:r>
      <w:bookmarkEnd w:id="24"/>
    </w:p>
    <w:p w:rsidR="00CC199C" w:rsidRPr="001F639C" w:rsidRDefault="00CC199C" w:rsidP="00CC199C">
      <w:pPr>
        <w:pStyle w:val="Heading1"/>
        <w:spacing w:before="0" w:line="360" w:lineRule="auto"/>
      </w:pPr>
      <w:bookmarkStart w:id="25" w:name="_Toc413959852"/>
      <w:bookmarkStart w:id="26" w:name="_Toc437271780"/>
      <w:bookmarkStart w:id="27" w:name="_Toc437272009"/>
      <w:bookmarkStart w:id="28" w:name="_Toc437609304"/>
      <w:bookmarkStart w:id="29" w:name="_Toc533184536"/>
      <w:bookmarkStart w:id="30" w:name="_Toc9517504"/>
      <w:r w:rsidRPr="001F639C">
        <w:t>Radix</w:t>
      </w:r>
      <w:r>
        <w:t>Web</w:t>
      </w:r>
      <w:r w:rsidRPr="001F639C">
        <w:t xml:space="preserve"> Contact Information</w:t>
      </w:r>
      <w:bookmarkEnd w:id="25"/>
      <w:bookmarkEnd w:id="26"/>
      <w:bookmarkEnd w:id="27"/>
      <w:bookmarkEnd w:id="28"/>
      <w:bookmarkEnd w:id="29"/>
      <w:bookmarkEnd w:id="30"/>
    </w:p>
    <w:p w:rsidR="00CC199C" w:rsidRPr="002957D2" w:rsidRDefault="00CC199C" w:rsidP="00CC199C">
      <w:pPr>
        <w:spacing w:after="0" w:line="360" w:lineRule="auto"/>
        <w:jc w:val="both"/>
        <w:rPr>
          <w:rFonts w:cs="Calibri"/>
        </w:rPr>
      </w:pPr>
      <w:r>
        <w:rPr>
          <w:rFonts w:cs="Calibri"/>
        </w:rPr>
        <w:t>Radixw</w:t>
      </w:r>
      <w:r w:rsidRPr="002957D2">
        <w:rPr>
          <w:rFonts w:cs="Calibri"/>
        </w:rPr>
        <w:t>eb, India.</w:t>
      </w:r>
      <w:r w:rsidRPr="002957D2">
        <w:rPr>
          <w:rFonts w:cs="Calibri"/>
          <w:noProof/>
        </w:rPr>
        <w:drawing>
          <wp:anchor distT="0" distB="384175" distL="126365" distR="123190" simplePos="0" relativeHeight="251659264" behindDoc="0" locked="0" layoutInCell="1" allowOverlap="1" wp14:anchorId="4EC81846" wp14:editId="6D580EBE">
            <wp:simplePos x="0" y="0"/>
            <wp:positionH relativeFrom="column">
              <wp:posOffset>2752725</wp:posOffset>
            </wp:positionH>
            <wp:positionV relativeFrom="paragraph">
              <wp:posOffset>50800</wp:posOffset>
            </wp:positionV>
            <wp:extent cx="3941445" cy="1200785"/>
            <wp:effectExtent l="0" t="0" r="0" b="0"/>
            <wp:wrapSquare wrapText="bothSides"/>
            <wp:docPr id="10" name="Picture 1" descr="logo_1000x750"/>
            <wp:cNvGraphicFramePr/>
            <a:graphic xmlns:a="http://schemas.openxmlformats.org/drawingml/2006/main">
              <a:graphicData uri="http://schemas.openxmlformats.org/drawingml/2006/picture">
                <pic:pic xmlns:pic="http://schemas.openxmlformats.org/drawingml/2006/picture">
                  <pic:nvPicPr>
                    <pic:cNvPr id="0" name="Picture 1" descr="logo_1000x750"/>
                    <pic:cNvPicPr/>
                  </pic:nvPicPr>
                  <pic:blipFill>
                    <a:blip r:embed="rId9"/>
                    <a:srcRect l="3873" t="5543" r="1716" b="7101"/>
                    <a:stretch/>
                  </pic:blipFill>
                  <pic:spPr>
                    <a:xfrm>
                      <a:off x="0" y="0"/>
                      <a:ext cx="3940920" cy="1200240"/>
                    </a:xfrm>
                    <a:prstGeom prst="rect">
                      <a:avLst/>
                    </a:prstGeom>
                    <a:ln>
                      <a:noFill/>
                    </a:ln>
                    <a:effectLst>
                      <a:reflection blurRad="12700" stA="38000" endPos="28000" dist="5000" dir="5400000" sy="-100000" algn="bl" rotWithShape="0"/>
                    </a:effectLst>
                  </pic:spPr>
                </pic:pic>
              </a:graphicData>
            </a:graphic>
          </wp:anchor>
        </w:drawing>
      </w:r>
    </w:p>
    <w:p w:rsidR="00CC199C" w:rsidRPr="00511698" w:rsidRDefault="00CC199C" w:rsidP="00CC199C">
      <w:pPr>
        <w:pStyle w:val="NoSpacing"/>
        <w:rPr>
          <w:rFonts w:asciiTheme="minorHAnsi" w:hAnsiTheme="minorHAnsi"/>
        </w:rPr>
      </w:pPr>
      <w:r w:rsidRPr="002957D2">
        <w:rPr>
          <w:rFonts w:asciiTheme="minorHAnsi" w:hAnsiTheme="minorHAnsi"/>
        </w:rPr>
        <w:t>30/B Adarsh Society,</w:t>
      </w:r>
      <w:r w:rsidRPr="002957D2">
        <w:rPr>
          <w:rFonts w:asciiTheme="minorHAnsi" w:hAnsiTheme="minorHAnsi"/>
        </w:rPr>
        <w:br/>
        <w:t>Near Kaashi Parekh Complex, </w:t>
      </w:r>
      <w:r w:rsidRPr="002957D2">
        <w:rPr>
          <w:rFonts w:asciiTheme="minorHAnsi" w:hAnsiTheme="minorHAnsi"/>
        </w:rPr>
        <w:br/>
        <w:t>Swastik Char Rasta, C G Road,</w:t>
      </w:r>
      <w:r w:rsidRPr="002957D2">
        <w:rPr>
          <w:rFonts w:asciiTheme="minorHAnsi" w:hAnsiTheme="minorHAnsi"/>
        </w:rPr>
        <w:br/>
        <w:t>Ahmedabad -380009</w:t>
      </w:r>
      <w:r w:rsidRPr="002957D2">
        <w:rPr>
          <w:rFonts w:asciiTheme="minorHAnsi" w:hAnsiTheme="minorHAnsi"/>
        </w:rPr>
        <w:br/>
        <w:t>Gujarat - India</w:t>
      </w:r>
      <w:r w:rsidRPr="002957D2">
        <w:rPr>
          <w:rFonts w:asciiTheme="minorHAnsi" w:hAnsiTheme="minorHAnsi"/>
        </w:rPr>
        <w:br/>
      </w:r>
    </w:p>
    <w:bookmarkEnd w:id="6"/>
    <w:bookmarkEnd w:id="7"/>
    <w:bookmarkEnd w:id="8"/>
    <w:p w:rsidR="00CC199C" w:rsidRPr="00DB61C2" w:rsidRDefault="00CC199C" w:rsidP="00F70E5F"/>
    <w:sectPr w:rsidR="00CC199C" w:rsidRPr="00DB61C2" w:rsidSect="0017755D">
      <w:headerReference w:type="default" r:id="rId10"/>
      <w:footerReference w:type="default" r:id="rId11"/>
      <w:headerReference w:type="first" r:id="rId12"/>
      <w:footerReference w:type="first" r:id="rId13"/>
      <w:pgSz w:w="12240" w:h="15840"/>
      <w:pgMar w:top="1418" w:right="1170" w:bottom="1440" w:left="900" w:header="284"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215" w:rsidRDefault="00B84215" w:rsidP="008319C4">
      <w:pPr>
        <w:spacing w:after="0" w:line="240" w:lineRule="auto"/>
      </w:pPr>
      <w:r>
        <w:separator/>
      </w:r>
    </w:p>
  </w:endnote>
  <w:endnote w:type="continuationSeparator" w:id="0">
    <w:p w:rsidR="00B84215" w:rsidRDefault="00B84215" w:rsidP="00831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A4C" w:rsidRDefault="00B84215" w:rsidP="00807547">
    <w:pPr>
      <w:pStyle w:val="Footer"/>
    </w:pPr>
    <w:hyperlink r:id="rId1" w:history="1">
      <w:r w:rsidR="00676A4C">
        <w:rPr>
          <w:rStyle w:val="Hyperlink"/>
        </w:rPr>
        <w:t>biz</w:t>
      </w:r>
      <w:r w:rsidR="00676A4C" w:rsidRPr="008C0536">
        <w:rPr>
          <w:rStyle w:val="Hyperlink"/>
        </w:rPr>
        <w:t>@radixweb</w:t>
      </w:r>
    </w:hyperlink>
    <w:r w:rsidR="00676A4C">
      <w:rPr>
        <w:rStyle w:val="Hyperlink"/>
      </w:rPr>
      <w:t>.in</w:t>
    </w:r>
    <w:r w:rsidR="00676A4C">
      <w:tab/>
    </w:r>
    <w:r w:rsidR="00676A4C">
      <w:tab/>
      <w:t>V1.0</w:t>
    </w:r>
    <w:r w:rsidR="00676A4C">
      <w:tab/>
    </w:r>
  </w:p>
  <w:p w:rsidR="00676A4C" w:rsidRDefault="00676A4C" w:rsidP="00807547">
    <w:pPr>
      <w:pStyle w:val="Footer"/>
    </w:pPr>
    <w:r>
      <w:t>Confidential</w:t>
    </w:r>
    <w:r>
      <w:tab/>
      <w:t xml:space="preserve">Page </w:t>
    </w:r>
    <w:r>
      <w:fldChar w:fldCharType="begin"/>
    </w:r>
    <w:r>
      <w:instrText xml:space="preserve"> PAGE </w:instrText>
    </w:r>
    <w:r>
      <w:fldChar w:fldCharType="separate"/>
    </w:r>
    <w:r w:rsidR="000B7912">
      <w:rPr>
        <w:noProof/>
      </w:rPr>
      <w:t>5</w:t>
    </w:r>
    <w:r>
      <w:rPr>
        <w:noProof/>
      </w:rPr>
      <w:fldChar w:fldCharType="end"/>
    </w:r>
    <w:r>
      <w:tab/>
    </w:r>
    <w:r>
      <w:fldChar w:fldCharType="begin"/>
    </w:r>
    <w:r>
      <w:instrText xml:space="preserve"> DATE \@ "M/d/yyyy" </w:instrText>
    </w:r>
    <w:r>
      <w:fldChar w:fldCharType="separate"/>
    </w:r>
    <w:r w:rsidR="000B7912">
      <w:rPr>
        <w:noProof/>
      </w:rPr>
      <w:t>5/29/2019</w:t>
    </w:r>
    <w:r>
      <w:rPr>
        <w:noProof/>
      </w:rPr>
      <w:fldChar w:fldCharType="end"/>
    </w:r>
  </w:p>
  <w:p w:rsidR="00676A4C" w:rsidRDefault="00676A4C" w:rsidP="0080754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A4C" w:rsidRPr="0044377C" w:rsidRDefault="00676A4C" w:rsidP="00807547">
    <w:pPr>
      <w:pStyle w:val="Footer"/>
      <w:rPr>
        <w:sz w:val="16"/>
      </w:rPr>
    </w:pPr>
    <w:r w:rsidRPr="001436E8">
      <w:rPr>
        <w:noProof/>
        <w:sz w:val="16"/>
      </w:rPr>
      <mc:AlternateContent>
        <mc:Choice Requires="wps">
          <w:drawing>
            <wp:anchor distT="45720" distB="45720" distL="114300" distR="114300" simplePos="0" relativeHeight="251660288" behindDoc="0" locked="0" layoutInCell="1" allowOverlap="1" wp14:anchorId="0A0BE897" wp14:editId="05E693CB">
              <wp:simplePos x="0" y="0"/>
              <wp:positionH relativeFrom="page">
                <wp:align>right</wp:align>
              </wp:positionH>
              <wp:positionV relativeFrom="paragraph">
                <wp:posOffset>-1360087</wp:posOffset>
              </wp:positionV>
              <wp:extent cx="7799070" cy="97155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9070" cy="971550"/>
                      </a:xfrm>
                      <a:prstGeom prst="rect">
                        <a:avLst/>
                      </a:prstGeom>
                      <a:solidFill>
                        <a:schemeClr val="accent3">
                          <a:lumMod val="60000"/>
                          <a:lumOff val="40000"/>
                        </a:schemeClr>
                      </a:solidFill>
                      <a:ln w="9525">
                        <a:noFill/>
                        <a:miter lim="800000"/>
                        <a:headEnd/>
                        <a:tailEnd/>
                      </a:ln>
                    </wps:spPr>
                    <wps:txbx>
                      <w:txbxContent>
                        <w:p w:rsidR="00676A4C" w:rsidRDefault="00676A4C" w:rsidP="00BD5E6C">
                          <w:pPr>
                            <w:pStyle w:val="Title"/>
                            <w:jc w:val="center"/>
                          </w:pPr>
                          <w:r>
                            <w:t>Business Requirement Document for</w:t>
                          </w:r>
                        </w:p>
                        <w:p w:rsidR="00676A4C" w:rsidRPr="00294B43" w:rsidRDefault="00676A4C" w:rsidP="00BD5E6C">
                          <w:pPr>
                            <w:pStyle w:val="Title"/>
                            <w:jc w:val="center"/>
                            <w:rPr>
                              <w:b/>
                              <w:sz w:val="36"/>
                              <w:szCs w:val="36"/>
                            </w:rPr>
                          </w:pPr>
                          <w:r>
                            <w:t>Event Management System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A0BE897" id="_x0000_t202" coordsize="21600,21600" o:spt="202" path="m,l,21600r21600,l21600,xe">
              <v:stroke joinstyle="miter"/>
              <v:path gradientshapeok="t" o:connecttype="rect"/>
            </v:shapetype>
            <v:shape id="_x0000_s1028" type="#_x0000_t202" style="position:absolute;left:0;text-align:left;margin-left:562.9pt;margin-top:-107.1pt;width:614.1pt;height:76.5pt;z-index:2516602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" fillcolor="#c9c9c9 [1942]" stroked="f">
              <v:textbox>
                <w:txbxContent>
                  <w:p w:rsidR="00676A4C" w:rsidRDefault="00676A4C" w:rsidP="00BD5E6C">
                    <w:pPr>
                      <w:pStyle w:val="Title"/>
                      <w:jc w:val="center"/>
                    </w:pPr>
                    <w:r>
                      <w:t>Business Requirement Document for</w:t>
                    </w:r>
                  </w:p>
                  <w:p w:rsidR="00676A4C" w:rsidRPr="00294B43" w:rsidRDefault="00676A4C" w:rsidP="00BD5E6C">
                    <w:pPr>
                      <w:pStyle w:val="Title"/>
                      <w:jc w:val="center"/>
                      <w:rPr>
                        <w:b/>
                        <w:sz w:val="36"/>
                        <w:szCs w:val="36"/>
                      </w:rPr>
                    </w:pPr>
                    <w:r>
                      <w:t>Event Management System</w:t>
                    </w:r>
                  </w:p>
                </w:txbxContent>
              </v:textbox>
              <w10:wrap type="square" anchorx="page"/>
            </v:shape>
          </w:pict>
        </mc:Fallback>
      </mc:AlternateContent>
    </w:r>
    <w:r>
      <w:rPr>
        <w:noProof/>
        <w:sz w:val="16"/>
      </w:rPr>
      <w:drawing>
        <wp:inline distT="0" distB="0" distL="0" distR="0" wp14:anchorId="3F08FBEB" wp14:editId="56B53AE4">
          <wp:extent cx="6281082" cy="548640"/>
          <wp:effectExtent l="0" t="0" r="571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xCredentials.png"/>
                  <pic:cNvPicPr/>
                </pic:nvPicPr>
                <pic:blipFill>
                  <a:blip r:embed="rId1">
                    <a:extLst>
                      <a:ext uri="{28A0092B-C50C-407E-A947-70E740481C1C}">
                        <a14:useLocalDpi xmlns:a14="http://schemas.microsoft.com/office/drawing/2010/main" val="0"/>
                      </a:ext>
                    </a:extLst>
                  </a:blip>
                  <a:stretch>
                    <a:fillRect/>
                  </a:stretch>
                </pic:blipFill>
                <pic:spPr>
                  <a:xfrm>
                    <a:off x="0" y="0"/>
                    <a:ext cx="6389727" cy="558130"/>
                  </a:xfrm>
                  <a:prstGeom prst="rect">
                    <a:avLst/>
                  </a:prstGeom>
                </pic:spPr>
              </pic:pic>
            </a:graphicData>
          </a:graphic>
        </wp:inline>
      </w:drawing>
    </w:r>
    <w:r>
      <w:rPr>
        <w:sz w:val="16"/>
      </w:rPr>
      <w:t>©</w:t>
    </w:r>
    <w:r w:rsidRPr="00D8281C">
      <w:rPr>
        <w:sz w:val="16"/>
      </w:rPr>
      <w:t>2000 – 201</w:t>
    </w:r>
    <w:r>
      <w:rPr>
        <w:sz w:val="16"/>
      </w:rPr>
      <w:t>9</w:t>
    </w:r>
    <w:r>
      <w:rPr>
        <w:rFonts w:ascii="Calibri" w:hAnsi="Calibri" w:cs="Calibri"/>
        <w:sz w:val="16"/>
      </w:rPr>
      <w:t xml:space="preserve"> RadixW</w:t>
    </w:r>
    <w:r w:rsidRPr="00D8281C">
      <w:rPr>
        <w:rFonts w:ascii="Calibri" w:hAnsi="Calibri" w:cs="Calibri"/>
        <w:sz w:val="16"/>
      </w:rPr>
      <w:t>eb. All Rights Reserved</w:t>
    </w:r>
    <w:r w:rsidRPr="00D8281C">
      <w:rPr>
        <w:sz w:val="16"/>
      </w:rPr>
      <w:tab/>
    </w:r>
    <w:r w:rsidRPr="00D8281C">
      <w:rPr>
        <w:sz w:val="16"/>
      </w:rPr>
      <w:tab/>
    </w:r>
    <w:hyperlink r:id="rId2" w:history="1">
      <w:r w:rsidRPr="00324E56">
        <w:rPr>
          <w:rStyle w:val="Hyperlink"/>
          <w:sz w:val="16"/>
        </w:rPr>
        <w:t>www.radixweb.com</w:t>
      </w:r>
    </w:hyperlink>
    <w:r>
      <w:rPr>
        <w:sz w:val="16"/>
      </w:rPr>
      <w:t xml:space="preserve"> </w:t>
    </w:r>
  </w:p>
  <w:p w:rsidR="00676A4C" w:rsidRDefault="00676A4C" w:rsidP="00807547">
    <w:pPr>
      <w:pStyle w:val="Footer"/>
    </w:pPr>
    <w:r w:rsidRPr="00E85914">
      <w:rPr>
        <w:rFonts w:ascii="Calibri" w:hAnsi="Calibri" w:cs="Calibri"/>
        <w:sz w:val="18"/>
      </w:rPr>
      <w:t>The information contained in this document represents the current views, requi</w:t>
    </w:r>
    <w:r>
      <w:rPr>
        <w:rFonts w:ascii="Calibri" w:hAnsi="Calibri" w:cs="Calibri"/>
        <w:sz w:val="18"/>
      </w:rPr>
      <w:t>rements as interpreted by RadixW</w:t>
    </w:r>
    <w:r w:rsidRPr="00E85914">
      <w:rPr>
        <w:rFonts w:ascii="Calibri" w:hAnsi="Calibri" w:cs="Calibri"/>
        <w:sz w:val="18"/>
      </w:rPr>
      <w:t>eb for its clients; the commercials and elements affecting the commercials such as the requirement, feature list are the subject to changes after the stipulated date of release of this document. All information contained within this docu</w:t>
    </w:r>
    <w:r>
      <w:rPr>
        <w:rFonts w:ascii="Calibri" w:hAnsi="Calibri" w:cs="Calibri"/>
        <w:sz w:val="18"/>
      </w:rPr>
      <w:t>ment are propitiatory to RadixW</w:t>
    </w:r>
    <w:r w:rsidRPr="00E85914">
      <w:rPr>
        <w:rFonts w:ascii="Calibri" w:hAnsi="Calibri" w:cs="Calibri"/>
        <w:sz w:val="18"/>
      </w:rPr>
      <w:t>eb, unauthorized disclosure, distribution of the information contained either in part or as whole shall not be accepted. All commercials are valid till 15 business days from the date of release of this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215" w:rsidRDefault="00B84215" w:rsidP="008319C4">
      <w:pPr>
        <w:spacing w:after="0" w:line="240" w:lineRule="auto"/>
      </w:pPr>
      <w:r>
        <w:separator/>
      </w:r>
    </w:p>
  </w:footnote>
  <w:footnote w:type="continuationSeparator" w:id="0">
    <w:p w:rsidR="00B84215" w:rsidRDefault="00B84215" w:rsidP="008319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914" w:type="dxa"/>
      <w:tblInd w:w="-612" w:type="dxa"/>
      <w:tblLook w:val="04A0" w:firstRow="1" w:lastRow="0" w:firstColumn="1" w:lastColumn="0" w:noHBand="0" w:noVBand="1"/>
    </w:tblPr>
    <w:tblGrid>
      <w:gridCol w:w="3447"/>
      <w:gridCol w:w="8467"/>
    </w:tblGrid>
    <w:tr w:rsidR="00676A4C" w:rsidRPr="009950AA" w:rsidTr="0016061F">
      <w:trPr>
        <w:trHeight w:val="710"/>
      </w:trPr>
      <w:tc>
        <w:tcPr>
          <w:tcW w:w="3447" w:type="dxa"/>
          <w:vMerge w:val="restart"/>
          <w:shd w:val="clear" w:color="auto" w:fill="auto"/>
        </w:tcPr>
        <w:p w:rsidR="00676A4C" w:rsidRPr="009950AA" w:rsidRDefault="00676A4C" w:rsidP="00C4190C">
          <w:pPr>
            <w:spacing w:line="240" w:lineRule="auto"/>
            <w:ind w:left="144"/>
            <w:rPr>
              <w:b/>
              <w:color w:val="FFFFFF"/>
            </w:rPr>
          </w:pPr>
          <w:r>
            <w:rPr>
              <w:b/>
              <w:noProof/>
              <w:color w:val="FFFFFF"/>
            </w:rPr>
            <w:drawing>
              <wp:inline distT="0" distB="0" distL="0" distR="0" wp14:anchorId="6DD6DC57" wp14:editId="66CFE758">
                <wp:extent cx="790575" cy="904875"/>
                <wp:effectExtent l="0" t="0" r="9525" b="9525"/>
                <wp:docPr id="51" name="Picture 7" descr="Description: radi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radix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904875"/>
                        </a:xfrm>
                        <a:prstGeom prst="rect">
                          <a:avLst/>
                        </a:prstGeom>
                        <a:noFill/>
                        <a:ln>
                          <a:noFill/>
                        </a:ln>
                      </pic:spPr>
                    </pic:pic>
                  </a:graphicData>
                </a:graphic>
              </wp:inline>
            </w:drawing>
          </w:r>
        </w:p>
      </w:tc>
      <w:tc>
        <w:tcPr>
          <w:tcW w:w="8467" w:type="dxa"/>
          <w:shd w:val="clear" w:color="auto" w:fill="auto"/>
        </w:tcPr>
        <w:p w:rsidR="00676A4C" w:rsidRPr="00F0123D" w:rsidRDefault="00676A4C" w:rsidP="00C4190C">
          <w:pPr>
            <w:spacing w:line="240" w:lineRule="auto"/>
            <w:ind w:left="144"/>
            <w:rPr>
              <w:b/>
              <w:color w:val="FFFFFF"/>
            </w:rPr>
          </w:pPr>
        </w:p>
      </w:tc>
    </w:tr>
    <w:tr w:rsidR="00676A4C" w:rsidRPr="009950AA" w:rsidTr="0016061F">
      <w:trPr>
        <w:trHeight w:val="503"/>
      </w:trPr>
      <w:tc>
        <w:tcPr>
          <w:tcW w:w="3447" w:type="dxa"/>
          <w:vMerge/>
          <w:shd w:val="clear" w:color="auto" w:fill="auto"/>
        </w:tcPr>
        <w:p w:rsidR="00676A4C" w:rsidRPr="009950AA" w:rsidRDefault="00676A4C" w:rsidP="00C4190C">
          <w:pPr>
            <w:spacing w:line="240" w:lineRule="auto"/>
            <w:ind w:left="144"/>
            <w:rPr>
              <w:noProof/>
            </w:rPr>
          </w:pPr>
        </w:p>
      </w:tc>
      <w:tc>
        <w:tcPr>
          <w:tcW w:w="8467" w:type="dxa"/>
          <w:shd w:val="clear" w:color="auto" w:fill="auto"/>
        </w:tcPr>
        <w:p w:rsidR="00676A4C" w:rsidRPr="00F0123D" w:rsidRDefault="00676A4C" w:rsidP="00DD49FA">
          <w:pPr>
            <w:spacing w:line="240" w:lineRule="auto"/>
            <w:rPr>
              <w:noProof/>
              <w:lang w:eastAsia="zh-TW"/>
            </w:rPr>
          </w:pPr>
          <w:r>
            <w:t>BRD</w:t>
          </w:r>
          <w:r w:rsidRPr="008142F2">
            <w:t xml:space="preserve"> for </w:t>
          </w:r>
          <w:r>
            <w:t>Event Management</w:t>
          </w:r>
        </w:p>
      </w:tc>
    </w:tr>
    <w:tr w:rsidR="00676A4C" w:rsidRPr="003B04BA" w:rsidTr="0016061F">
      <w:trPr>
        <w:trHeight w:val="502"/>
      </w:trPr>
      <w:tc>
        <w:tcPr>
          <w:tcW w:w="3447" w:type="dxa"/>
          <w:vMerge/>
          <w:shd w:val="clear" w:color="auto" w:fill="auto"/>
        </w:tcPr>
        <w:p w:rsidR="00676A4C" w:rsidRPr="009950AA" w:rsidRDefault="00676A4C" w:rsidP="00C4190C">
          <w:pPr>
            <w:spacing w:line="240" w:lineRule="auto"/>
            <w:ind w:left="144"/>
            <w:rPr>
              <w:noProof/>
            </w:rPr>
          </w:pPr>
        </w:p>
      </w:tc>
      <w:tc>
        <w:tcPr>
          <w:tcW w:w="8467" w:type="dxa"/>
          <w:shd w:val="clear" w:color="auto" w:fill="auto"/>
        </w:tcPr>
        <w:p w:rsidR="00676A4C" w:rsidRPr="00F0123D" w:rsidRDefault="00676A4C" w:rsidP="0044377C">
          <w:pPr>
            <w:spacing w:line="240" w:lineRule="auto"/>
            <w:rPr>
              <w:noProof/>
              <w:lang w:eastAsia="zh-TW"/>
            </w:rPr>
          </w:pPr>
        </w:p>
      </w:tc>
    </w:tr>
    <w:tr w:rsidR="00676A4C" w:rsidRPr="009950AA" w:rsidTr="0016061F">
      <w:trPr>
        <w:trHeight w:val="332"/>
      </w:trPr>
      <w:tc>
        <w:tcPr>
          <w:tcW w:w="11914" w:type="dxa"/>
          <w:gridSpan w:val="2"/>
          <w:shd w:val="clear" w:color="auto" w:fill="auto"/>
        </w:tcPr>
        <w:p w:rsidR="00676A4C" w:rsidRPr="009950AA" w:rsidRDefault="00676A4C" w:rsidP="00C4190C">
          <w:pPr>
            <w:spacing w:line="240" w:lineRule="auto"/>
            <w:ind w:left="144"/>
          </w:pPr>
          <w:r>
            <w:rPr>
              <w:noProof/>
            </w:rPr>
            <mc:AlternateContent>
              <mc:Choice Requires="wps">
                <w:drawing>
                  <wp:inline distT="0" distB="0" distL="0" distR="0" wp14:anchorId="6969EE47" wp14:editId="1FE712BB">
                    <wp:extent cx="7336790" cy="69850"/>
                    <wp:effectExtent l="0" t="0" r="0" b="0"/>
                    <wp:docPr id="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6790" cy="69850"/>
                            </a:xfrm>
                            <a:prstGeom prst="rect">
                              <a:avLst/>
                            </a:prstGeom>
                            <a:solidFill>
                              <a:srgbClr val="0070C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rot="0" vert="horz" wrap="square" lIns="91440" tIns="45720" rIns="91440" bIns="45720" anchor="t" anchorCtr="0" upright="1">
                            <a:noAutofit/>
                          </wps:bodyPr>
                        </wps:wsp>
                      </a:graphicData>
                    </a:graphic>
                  </wp:inline>
                </w:drawing>
              </mc:Choice>
              <mc:Fallback xmlns:w16se="http://schemas.microsoft.com/office/word/2015/wordml/symex" xmlns:cx1="http://schemas.microsoft.com/office/drawing/2015/9/8/chartex" xmlns:cx="http://schemas.microsoft.com/office/drawing/2014/chartex">
                <w:pict>
                  <v:rect w14:anchorId="48D718A0" id="Rectangle 19" o:spid="_x0000_s1026" style="width:577.7pt;height: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" fillcolor="#0070c0" stroked="f" strokecolor="#f2f2f2" strokeweight="3pt">
                    <v:shadow color="#243f60" opacity=".5" offset="1pt"/>
                    <w10:anchorlock/>
                  </v:rect>
                </w:pict>
              </mc:Fallback>
            </mc:AlternateContent>
          </w:r>
        </w:p>
      </w:tc>
    </w:tr>
  </w:tbl>
  <w:p w:rsidR="00676A4C" w:rsidRPr="00C4190C" w:rsidRDefault="00676A4C" w:rsidP="00C4190C">
    <w:pPr>
      <w:pStyle w:val="Header"/>
    </w:pPr>
    <w:r w:rsidRPr="00F0123D">
      <w:rPr>
        <w:b/>
        <w:noProof/>
        <w:color w:val="FFFFFF"/>
      </w:rPr>
      <mc:AlternateContent>
        <mc:Choice Requires="wps">
          <w:drawing>
            <wp:anchor distT="0" distB="0" distL="114300" distR="114300" simplePos="0" relativeHeight="251662336" behindDoc="0" locked="0" layoutInCell="1" allowOverlap="1" wp14:anchorId="18F8F028" wp14:editId="2121F32B">
              <wp:simplePos x="0" y="0"/>
              <wp:positionH relativeFrom="margin">
                <wp:posOffset>4154119</wp:posOffset>
              </wp:positionH>
              <wp:positionV relativeFrom="paragraph">
                <wp:posOffset>-1380846</wp:posOffset>
              </wp:positionV>
              <wp:extent cx="2537816" cy="386080"/>
              <wp:effectExtent l="0" t="0" r="0" b="381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816"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A4C" w:rsidRPr="005054E7" w:rsidRDefault="00676A4C" w:rsidP="00C4190C">
                          <w:r w:rsidRPr="005054E7">
                            <w:t>RADIXWEB | www.radixweb.com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8F8F028" id="_x0000_t202" coordsize="21600,21600" o:spt="202" path="m,l,21600r21600,l21600,xe">
              <v:stroke joinstyle="miter"/>
              <v:path gradientshapeok="t" o:connecttype="rect"/>
            </v:shapetype>
            <v:shape id="Text Box 18" o:spid="_x0000_s1026" type="#_x0000_t202" style="position:absolute;margin-left:327.1pt;margin-top:-108.75pt;width:199.85pt;height:30.4pt;z-index:25166233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" stroked="f">
              <v:textbox style="mso-fit-shape-to-text:t">
                <w:txbxContent>
                  <w:p w:rsidR="00676A4C" w:rsidRPr="005054E7" w:rsidRDefault="00676A4C" w:rsidP="00C4190C">
                    <w:r w:rsidRPr="005054E7">
                      <w:t>RADIXWEB | www.radixweb.com</w:t>
                    </w:r>
                  </w:p>
                </w:txbxContent>
              </v:textbox>
              <w10:wrap anchorx="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A4C" w:rsidRDefault="00676A4C" w:rsidP="001A2C92">
    <w:pPr>
      <w:spacing w:after="0" w:line="240" w:lineRule="auto"/>
      <w:rPr>
        <w:b/>
        <w:color w:val="2F5496" w:themeColor="accent5" w:themeShade="BF"/>
        <w:sz w:val="28"/>
        <w:szCs w:val="28"/>
      </w:rPr>
    </w:pPr>
  </w:p>
  <w:p w:rsidR="00676A4C" w:rsidRDefault="00676A4C" w:rsidP="001A2C92">
    <w:pPr>
      <w:spacing w:after="0" w:line="240" w:lineRule="auto"/>
    </w:pPr>
    <w:r w:rsidRPr="001A2C92">
      <w:rPr>
        <w:b/>
        <w:color w:val="2F5496" w:themeColor="accent5" w:themeShade="BF"/>
        <w:sz w:val="28"/>
        <w:szCs w:val="28"/>
      </w:rPr>
      <w:t>RADIXWEB, India</w:t>
    </w:r>
    <w:r w:rsidRPr="001A2C92">
      <w:rPr>
        <w:color w:val="2F5496" w:themeColor="accent5" w:themeShade="BF"/>
      </w:rPr>
      <w:tab/>
    </w:r>
    <w:r>
      <w:tab/>
    </w:r>
    <w:r>
      <w:tab/>
    </w:r>
    <w:r>
      <w:tab/>
    </w:r>
    <w:r>
      <w:tab/>
    </w:r>
    <w:r>
      <w:tab/>
    </w:r>
    <w:r>
      <w:tab/>
    </w:r>
    <w:r>
      <w:tab/>
    </w:r>
    <w:r>
      <w:tab/>
    </w:r>
    <w:r>
      <w:tab/>
    </w:r>
    <w:r w:rsidRPr="001A2C92">
      <w:rPr>
        <w:b/>
        <w:color w:val="2F5496" w:themeColor="accent5" w:themeShade="BF"/>
        <w:sz w:val="28"/>
        <w:szCs w:val="28"/>
      </w:rPr>
      <w:t>Version 1.0</w:t>
    </w:r>
    <w:r>
      <w:rPr>
        <w:noProof/>
      </w:rPr>
      <mc:AlternateContent>
        <mc:Choice Requires="wps">
          <w:drawing>
            <wp:anchor distT="45720" distB="45720" distL="114300" distR="114300" simplePos="0" relativeHeight="251659264" behindDoc="0" locked="0" layoutInCell="1" allowOverlap="1" wp14:anchorId="5E5AC161" wp14:editId="5AB98087">
              <wp:simplePos x="0" y="0"/>
              <wp:positionH relativeFrom="column">
                <wp:posOffset>-804545</wp:posOffset>
              </wp:positionH>
              <wp:positionV relativeFrom="paragraph">
                <wp:posOffset>337032</wp:posOffset>
              </wp:positionV>
              <wp:extent cx="9670414" cy="631333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0414" cy="6313335"/>
                      </a:xfrm>
                      <a:prstGeom prst="rect">
                        <a:avLst/>
                      </a:prstGeom>
                      <a:noFill/>
                      <a:ln w="9525">
                        <a:noFill/>
                        <a:miter lim="800000"/>
                        <a:headEnd/>
                        <a:tailEnd/>
                      </a:ln>
                    </wps:spPr>
                    <wps:txbx>
                      <w:txbxContent>
                        <w:p w:rsidR="00676A4C" w:rsidRDefault="00676A4C" w:rsidP="00807547">
                          <w:r>
                            <w:rPr>
                              <w:noProof/>
                              <w:lang w:val="en-IN" w:eastAsia="en-IN"/>
                            </w:rPr>
                            <w:t xml:space="preserve">    </w:t>
                          </w:r>
                          <w:r w:rsidRPr="00911E33">
                            <w:rPr>
                              <w:noProof/>
                            </w:rPr>
                            <w:drawing>
                              <wp:inline distT="0" distB="0" distL="0" distR="0" wp14:anchorId="2D9E5FE2" wp14:editId="2FD13F83">
                                <wp:extent cx="7799637" cy="6098650"/>
                                <wp:effectExtent l="0" t="0" r="0" b="0"/>
                                <wp:docPr id="56" name="Picture 56" descr="C:\Users\jaydeep.patadiya\Desktop\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ydeep.patadiya\Desktop\Templa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2651" cy="610882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5AC161" id="_x0000_t202" coordsize="21600,21600" o:spt="202" path="m,l,21600r21600,l21600,xe">
              <v:stroke joinstyle="miter"/>
              <v:path gradientshapeok="t" o:connecttype="rect"/>
            </v:shapetype>
            <v:shape id="Text Box 2" o:spid="_x0000_s1027" type="#_x0000_t202" style="position:absolute;margin-left:-63.35pt;margin-top:26.55pt;width:761.45pt;height:497.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" filled="f" stroked="f">
              <v:textbox>
                <w:txbxContent>
                  <w:p w:rsidR="00676A4C" w:rsidRDefault="00676A4C" w:rsidP="00807547">
                    <w:r>
                      <w:rPr>
                        <w:noProof/>
                        <w:lang w:val="en-IN" w:eastAsia="en-IN"/>
                      </w:rPr>
                      <w:t xml:space="preserve">    </w:t>
                    </w:r>
                    <w:r w:rsidRPr="00911E33">
                      <w:rPr>
                        <w:noProof/>
                      </w:rPr>
                      <w:drawing>
                        <wp:inline distT="0" distB="0" distL="0" distR="0" wp14:anchorId="2D9E5FE2" wp14:editId="2FD13F83">
                          <wp:extent cx="7799637" cy="6098650"/>
                          <wp:effectExtent l="0" t="0" r="0" b="0"/>
                          <wp:docPr id="56" name="Picture 56" descr="C:\Users\jaydeep.patadiya\Desktop\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ydeep.patadiya\Desktop\Templat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2651" cy="6108826"/>
                                  </a:xfrm>
                                  <a:prstGeom prst="rect">
                                    <a:avLst/>
                                  </a:prstGeom>
                                  <a:noFill/>
                                  <a:ln>
                                    <a:noFill/>
                                  </a:ln>
                                </pic:spPr>
                              </pic:pic>
                            </a:graphicData>
                          </a:graphic>
                        </wp:inline>
                      </w:drawing>
                    </w:r>
                  </w:p>
                </w:txbxContent>
              </v:textbox>
            </v:shape>
          </w:pict>
        </mc:Fallback>
      </mc:AlternateContent>
    </w:r>
  </w:p>
  <w:p w:rsidR="00676A4C" w:rsidRDefault="00676A4C" w:rsidP="00807547"/>
  <w:p w:rsidR="00676A4C" w:rsidRDefault="00676A4C" w:rsidP="00807547"/>
  <w:p w:rsidR="00676A4C" w:rsidRDefault="00676A4C" w:rsidP="00807547"/>
  <w:p w:rsidR="00676A4C" w:rsidRDefault="00676A4C" w:rsidP="00807547"/>
  <w:p w:rsidR="00676A4C" w:rsidRDefault="00676A4C" w:rsidP="00807547"/>
  <w:p w:rsidR="00676A4C" w:rsidRDefault="00676A4C" w:rsidP="00807547"/>
  <w:p w:rsidR="00676A4C" w:rsidRDefault="00676A4C" w:rsidP="00807547"/>
  <w:p w:rsidR="00676A4C" w:rsidRDefault="00676A4C" w:rsidP="00807547"/>
  <w:p w:rsidR="00676A4C" w:rsidRDefault="00676A4C" w:rsidP="00807547"/>
  <w:p w:rsidR="00676A4C" w:rsidRDefault="00676A4C" w:rsidP="00807547"/>
  <w:p w:rsidR="00676A4C" w:rsidRPr="00CC7B94" w:rsidRDefault="00676A4C" w:rsidP="00807547"/>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r>
      <w:rPr>
        <w:noProof/>
      </w:rPr>
      <w:drawing>
        <wp:inline distT="0" distB="0" distL="0" distR="0" wp14:anchorId="1984902A" wp14:editId="0D9B5BED">
          <wp:extent cx="6572250" cy="4921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mplate.png"/>
                  <pic:cNvPicPr/>
                </pic:nvPicPr>
                <pic:blipFill>
                  <a:blip r:embed="rId3">
                    <a:extLst>
                      <a:ext uri="{28A0092B-C50C-407E-A947-70E740481C1C}">
                        <a14:useLocalDpi xmlns:a14="http://schemas.microsoft.com/office/drawing/2010/main" val="0"/>
                      </a:ext>
                    </a:extLst>
                  </a:blip>
                  <a:stretch>
                    <a:fillRect/>
                  </a:stretch>
                </pic:blipFill>
                <pic:spPr>
                  <a:xfrm>
                    <a:off x="0" y="0"/>
                    <a:ext cx="6572250" cy="4921250"/>
                  </a:xfrm>
                  <a:prstGeom prst="rect">
                    <a:avLst/>
                  </a:prstGeom>
                </pic:spPr>
              </pic:pic>
            </a:graphicData>
          </a:graphic>
        </wp:inline>
      </w:drawing>
    </w:r>
  </w:p>
  <w:p w:rsidR="00676A4C" w:rsidRDefault="00676A4C" w:rsidP="00807547">
    <w:r>
      <w:rPr>
        <w:noProof/>
      </w:rPr>
      <w:drawing>
        <wp:inline distT="0" distB="0" distL="0" distR="0" wp14:anchorId="1C223D36" wp14:editId="6892F73D">
          <wp:extent cx="6572250" cy="4921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png"/>
                  <pic:cNvPicPr/>
                </pic:nvPicPr>
                <pic:blipFill>
                  <a:blip r:embed="rId3">
                    <a:extLst>
                      <a:ext uri="{28A0092B-C50C-407E-A947-70E740481C1C}">
                        <a14:useLocalDpi xmlns:a14="http://schemas.microsoft.com/office/drawing/2010/main" val="0"/>
                      </a:ext>
                    </a:extLst>
                  </a:blip>
                  <a:stretch>
                    <a:fillRect/>
                  </a:stretch>
                </pic:blipFill>
                <pic:spPr>
                  <a:xfrm>
                    <a:off x="0" y="0"/>
                    <a:ext cx="6572250" cy="4921250"/>
                  </a:xfrm>
                  <a:prstGeom prst="rect">
                    <a:avLst/>
                  </a:prstGeom>
                </pic:spPr>
              </pic:pic>
            </a:graphicData>
          </a:graphic>
        </wp:inline>
      </w:drawing>
    </w:r>
  </w:p>
  <w:p w:rsidR="00676A4C" w:rsidRDefault="00676A4C" w:rsidP="00807547"/>
  <w:p w:rsidR="00676A4C" w:rsidRDefault="00676A4C" w:rsidP="00807547"/>
  <w:p w:rsidR="00676A4C" w:rsidRDefault="00676A4C" w:rsidP="00807547"/>
  <w:p w:rsidR="00676A4C" w:rsidRDefault="00676A4C" w:rsidP="00807547"/>
  <w:p w:rsidR="00676A4C" w:rsidRDefault="00676A4C" w:rsidP="00807547"/>
  <w:p w:rsidR="00676A4C" w:rsidRDefault="00676A4C" w:rsidP="00807547"/>
  <w:p w:rsidR="00676A4C" w:rsidRDefault="00676A4C" w:rsidP="00807547"/>
  <w:p w:rsidR="00676A4C" w:rsidRDefault="00676A4C" w:rsidP="00807547"/>
  <w:p w:rsidR="00676A4C" w:rsidRDefault="00676A4C" w:rsidP="00807547"/>
  <w:p w:rsidR="00676A4C" w:rsidRPr="00CC7B94" w:rsidRDefault="00676A4C" w:rsidP="00807547"/>
  <w:p w:rsidR="00676A4C" w:rsidRDefault="00676A4C" w:rsidP="00C11684">
    <w:pPr>
      <w:pStyle w:val="Heading3"/>
    </w:pPr>
  </w:p>
  <w:p w:rsidR="00676A4C" w:rsidRDefault="00676A4C" w:rsidP="00C11684">
    <w:pPr>
      <w:pStyle w:val="Heading3"/>
    </w:pPr>
    <w:r w:rsidRPr="00CC7B94">
      <w:rPr>
        <w:noProof/>
      </w:rPr>
      <w:drawing>
        <wp:inline distT="0" distB="0" distL="0" distR="0" wp14:anchorId="6923C8F5" wp14:editId="1CE14B21">
          <wp:extent cx="6572250" cy="4920622"/>
          <wp:effectExtent l="0" t="0" r="0" b="0"/>
          <wp:docPr id="54" name="Picture 54" descr="C:\Users\jaydeep.patadiya\Desktop\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ydeep.patadiya\Desktop\Template.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572250" cy="4920622"/>
                  </a:xfrm>
                  <a:prstGeom prst="rect">
                    <a:avLst/>
                  </a:prstGeom>
                  <a:noFill/>
                  <a:ln>
                    <a:noFill/>
                  </a:ln>
                </pic:spPr>
              </pic:pic>
            </a:graphicData>
          </a:graphic>
        </wp:inline>
      </w:drawing>
    </w: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p>
  <w:p w:rsidR="00676A4C" w:rsidRDefault="00676A4C" w:rsidP="00C11684">
    <w:pPr>
      <w:pStyle w:val="Heading3"/>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9pt;height:9pt" o:bullet="t">
        <v:imagedata r:id="rId1" o:title="j0115867"/>
      </v:shape>
    </w:pict>
  </w:numPicBullet>
  <w:abstractNum w:abstractNumId="0" w15:restartNumberingAfterBreak="0">
    <w:nsid w:val="FFFFFF89"/>
    <w:multiLevelType w:val="singleLevel"/>
    <w:tmpl w:val="530EA1E2"/>
    <w:lvl w:ilvl="0">
      <w:start w:val="1"/>
      <w:numFmt w:val="bullet"/>
      <w:pStyle w:val="ListBullet"/>
      <w:lvlText w:val=""/>
      <w:lvlPicBulletId w:val="0"/>
      <w:lvlJc w:val="left"/>
      <w:pPr>
        <w:ind w:left="864" w:hanging="432"/>
      </w:pPr>
      <w:rPr>
        <w:rFonts w:ascii="Symbol" w:hAnsi="Symbol" w:hint="default"/>
        <w:color w:val="auto"/>
      </w:rPr>
    </w:lvl>
  </w:abstractNum>
  <w:abstractNum w:abstractNumId="1" w15:restartNumberingAfterBreak="0">
    <w:nsid w:val="013F0EE7"/>
    <w:multiLevelType w:val="hybridMultilevel"/>
    <w:tmpl w:val="3362AA84"/>
    <w:lvl w:ilvl="0" w:tplc="7E12FED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8688D"/>
    <w:multiLevelType w:val="multilevel"/>
    <w:tmpl w:val="488C7F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0068D4"/>
    <w:multiLevelType w:val="hybridMultilevel"/>
    <w:tmpl w:val="CBB098AC"/>
    <w:lvl w:ilvl="0" w:tplc="48E4D9A4">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272F7"/>
    <w:multiLevelType w:val="hybridMultilevel"/>
    <w:tmpl w:val="5D5AD53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286D2393"/>
    <w:multiLevelType w:val="hybridMultilevel"/>
    <w:tmpl w:val="CF4421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90731"/>
    <w:multiLevelType w:val="hybridMultilevel"/>
    <w:tmpl w:val="3BC677C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349565A4"/>
    <w:multiLevelType w:val="hybridMultilevel"/>
    <w:tmpl w:val="1C72A606"/>
    <w:lvl w:ilvl="0" w:tplc="9F60D448">
      <w:start w:val="1"/>
      <w:numFmt w:val="decimal"/>
      <w:lvlText w:val="%1."/>
      <w:lvlJc w:val="left"/>
      <w:pPr>
        <w:ind w:left="360" w:hanging="360"/>
      </w:pPr>
      <w:rPr>
        <w:rFonts w:hint="default"/>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AB1678"/>
    <w:multiLevelType w:val="hybridMultilevel"/>
    <w:tmpl w:val="E29CF5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CCF1A8E"/>
    <w:multiLevelType w:val="multilevel"/>
    <w:tmpl w:val="4F88866C"/>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26F59AC"/>
    <w:multiLevelType w:val="hybridMultilevel"/>
    <w:tmpl w:val="EF6A50A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1" w15:restartNumberingAfterBreak="0">
    <w:nsid w:val="50BE608B"/>
    <w:multiLevelType w:val="hybridMultilevel"/>
    <w:tmpl w:val="FBA22882"/>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2" w15:restartNumberingAfterBreak="0">
    <w:nsid w:val="58295AEC"/>
    <w:multiLevelType w:val="hybridMultilevel"/>
    <w:tmpl w:val="A4D06A2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3" w15:restartNumberingAfterBreak="0">
    <w:nsid w:val="5AA82E01"/>
    <w:multiLevelType w:val="multilevel"/>
    <w:tmpl w:val="3FE81758"/>
    <w:lvl w:ilvl="0">
      <w:start w:val="1"/>
      <w:numFmt w:val="decimal"/>
      <w:pStyle w:val="Heading3"/>
      <w:lvlText w:val="%1."/>
      <w:lvlJc w:val="left"/>
      <w:pPr>
        <w:ind w:left="426" w:hanging="360"/>
      </w:pPr>
      <w:rPr>
        <w:b/>
      </w:rPr>
    </w:lvl>
    <w:lvl w:ilvl="1">
      <w:start w:val="1"/>
      <w:numFmt w:val="decimal"/>
      <w:pStyle w:val="Heading4"/>
      <w:isLgl/>
      <w:lvlText w:val="%1.%2"/>
      <w:lvlJc w:val="left"/>
      <w:pPr>
        <w:ind w:left="426" w:hanging="360"/>
      </w:pPr>
      <w:rPr>
        <w:rFonts w:hint="default"/>
      </w:rPr>
    </w:lvl>
    <w:lvl w:ilvl="2">
      <w:start w:val="1"/>
      <w:numFmt w:val="decimal"/>
      <w:pStyle w:val="Heading5"/>
      <w:isLgl/>
      <w:lvlText w:val="%1.%2.%3"/>
      <w:lvlJc w:val="left"/>
      <w:pPr>
        <w:ind w:left="786" w:hanging="720"/>
      </w:pPr>
      <w:rPr>
        <w:rFonts w:hint="default"/>
        <w:b w:val="0"/>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66" w:hanging="1800"/>
      </w:pPr>
      <w:rPr>
        <w:rFonts w:hint="default"/>
      </w:rPr>
    </w:lvl>
  </w:abstractNum>
  <w:abstractNum w:abstractNumId="14" w15:restartNumberingAfterBreak="0">
    <w:nsid w:val="5B5629C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124E25"/>
    <w:multiLevelType w:val="hybridMultilevel"/>
    <w:tmpl w:val="B082F2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F6F739E"/>
    <w:multiLevelType w:val="hybridMultilevel"/>
    <w:tmpl w:val="B956AF60"/>
    <w:lvl w:ilvl="0" w:tplc="1320F17C">
      <w:numFmt w:val="bullet"/>
      <w:lvlText w:val="-"/>
      <w:lvlJc w:val="left"/>
      <w:pPr>
        <w:ind w:left="1495" w:hanging="360"/>
      </w:pPr>
      <w:rPr>
        <w:rFonts w:ascii="Calibri" w:eastAsiaTheme="minorHAnsi" w:hAnsi="Calibri" w:cstheme="minorBidi"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7" w15:restartNumberingAfterBreak="0">
    <w:nsid w:val="682A6BB0"/>
    <w:multiLevelType w:val="hybridMultilevel"/>
    <w:tmpl w:val="FFB21CE6"/>
    <w:lvl w:ilvl="0" w:tplc="48E4D9A4">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83749D4"/>
    <w:multiLevelType w:val="hybridMultilevel"/>
    <w:tmpl w:val="0AD6F5D0"/>
    <w:lvl w:ilvl="0" w:tplc="48E4D9A4">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B2138C"/>
    <w:multiLevelType w:val="hybridMultilevel"/>
    <w:tmpl w:val="0A907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D1519FE"/>
    <w:multiLevelType w:val="hybridMultilevel"/>
    <w:tmpl w:val="3DD69576"/>
    <w:lvl w:ilvl="0" w:tplc="64B61146">
      <w:start w:val="1"/>
      <w:numFmt w:val="bullet"/>
      <w:pStyle w:val="ListParagraph"/>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0"/>
  </w:num>
  <w:num w:numId="3">
    <w:abstractNumId w:val="2"/>
  </w:num>
  <w:num w:numId="4">
    <w:abstractNumId w:val="3"/>
  </w:num>
  <w:num w:numId="5">
    <w:abstractNumId w:val="18"/>
  </w:num>
  <w:num w:numId="6">
    <w:abstractNumId w:val="8"/>
  </w:num>
  <w:num w:numId="7">
    <w:abstractNumId w:val="13"/>
  </w:num>
  <w:num w:numId="8">
    <w:abstractNumId w:val="20"/>
  </w:num>
  <w:num w:numId="9">
    <w:abstractNumId w:val="17"/>
  </w:num>
  <w:num w:numId="10">
    <w:abstractNumId w:val="16"/>
  </w:num>
  <w:num w:numId="11">
    <w:abstractNumId w:val="11"/>
  </w:num>
  <w:num w:numId="12">
    <w:abstractNumId w:val="10"/>
  </w:num>
  <w:num w:numId="13">
    <w:abstractNumId w:val="12"/>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7"/>
  </w:num>
  <w:num w:numId="21">
    <w:abstractNumId w:val="20"/>
  </w:num>
  <w:num w:numId="22">
    <w:abstractNumId w:val="20"/>
  </w:num>
  <w:num w:numId="23">
    <w:abstractNumId w:val="20"/>
  </w:num>
  <w:num w:numId="24">
    <w:abstractNumId w:val="20"/>
  </w:num>
  <w:num w:numId="25">
    <w:abstractNumId w:val="15"/>
  </w:num>
  <w:num w:numId="26">
    <w:abstractNumId w:val="14"/>
  </w:num>
  <w:num w:numId="27">
    <w:abstractNumId w:val="20"/>
  </w:num>
  <w:num w:numId="28">
    <w:abstractNumId w:val="5"/>
  </w:num>
  <w:num w:numId="29">
    <w:abstractNumId w:val="6"/>
  </w:num>
  <w:num w:numId="30">
    <w:abstractNumId w:val="20"/>
  </w:num>
  <w:num w:numId="31">
    <w:abstractNumId w:val="19"/>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num>
  <w:num w:numId="42">
    <w:abstractNumId w:val="20"/>
  </w:num>
  <w:num w:numId="43">
    <w:abstractNumId w:val="4"/>
  </w:num>
  <w:num w:numId="44">
    <w:abstractNumId w:val="20"/>
  </w:num>
  <w:num w:numId="45">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DQwNLI0sjQ3MDIysrRQ0lEKTi0uzszPAymwqAUA/R6sRiwAAAA="/>
  </w:docVars>
  <w:rsids>
    <w:rsidRoot w:val="000F1698"/>
    <w:rsid w:val="00000CC2"/>
    <w:rsid w:val="00000FD8"/>
    <w:rsid w:val="00001593"/>
    <w:rsid w:val="000016AD"/>
    <w:rsid w:val="00002233"/>
    <w:rsid w:val="00002552"/>
    <w:rsid w:val="000027FE"/>
    <w:rsid w:val="000030ED"/>
    <w:rsid w:val="00003D6B"/>
    <w:rsid w:val="000041A7"/>
    <w:rsid w:val="000042E0"/>
    <w:rsid w:val="000048E3"/>
    <w:rsid w:val="00004FDF"/>
    <w:rsid w:val="00005976"/>
    <w:rsid w:val="00005B1B"/>
    <w:rsid w:val="00005E51"/>
    <w:rsid w:val="000063B8"/>
    <w:rsid w:val="00006A83"/>
    <w:rsid w:val="00006DCD"/>
    <w:rsid w:val="00007323"/>
    <w:rsid w:val="00010148"/>
    <w:rsid w:val="00010569"/>
    <w:rsid w:val="0001129F"/>
    <w:rsid w:val="000113CD"/>
    <w:rsid w:val="000121B5"/>
    <w:rsid w:val="00012293"/>
    <w:rsid w:val="00012D85"/>
    <w:rsid w:val="00013201"/>
    <w:rsid w:val="00013A1A"/>
    <w:rsid w:val="0001418C"/>
    <w:rsid w:val="00014C38"/>
    <w:rsid w:val="00014FFD"/>
    <w:rsid w:val="00016D99"/>
    <w:rsid w:val="0001727A"/>
    <w:rsid w:val="00020364"/>
    <w:rsid w:val="000207B2"/>
    <w:rsid w:val="0002103D"/>
    <w:rsid w:val="00021968"/>
    <w:rsid w:val="00021F60"/>
    <w:rsid w:val="00022207"/>
    <w:rsid w:val="0002233E"/>
    <w:rsid w:val="00022510"/>
    <w:rsid w:val="0002253A"/>
    <w:rsid w:val="000228D2"/>
    <w:rsid w:val="000230C2"/>
    <w:rsid w:val="00023649"/>
    <w:rsid w:val="00023752"/>
    <w:rsid w:val="00023B4F"/>
    <w:rsid w:val="00023C32"/>
    <w:rsid w:val="00023FD8"/>
    <w:rsid w:val="00024229"/>
    <w:rsid w:val="00024560"/>
    <w:rsid w:val="0002487C"/>
    <w:rsid w:val="000251A8"/>
    <w:rsid w:val="000251F2"/>
    <w:rsid w:val="0002567B"/>
    <w:rsid w:val="000260C8"/>
    <w:rsid w:val="000264E3"/>
    <w:rsid w:val="00026658"/>
    <w:rsid w:val="00026EB8"/>
    <w:rsid w:val="0002762D"/>
    <w:rsid w:val="0003103C"/>
    <w:rsid w:val="00031106"/>
    <w:rsid w:val="00031B2C"/>
    <w:rsid w:val="00033226"/>
    <w:rsid w:val="000341FB"/>
    <w:rsid w:val="00034F27"/>
    <w:rsid w:val="00037090"/>
    <w:rsid w:val="00037324"/>
    <w:rsid w:val="000373F4"/>
    <w:rsid w:val="00040ACC"/>
    <w:rsid w:val="00041B0B"/>
    <w:rsid w:val="00041FC3"/>
    <w:rsid w:val="000426B8"/>
    <w:rsid w:val="00043498"/>
    <w:rsid w:val="00043899"/>
    <w:rsid w:val="000439D0"/>
    <w:rsid w:val="00043CEF"/>
    <w:rsid w:val="0004400C"/>
    <w:rsid w:val="000441D7"/>
    <w:rsid w:val="0004439C"/>
    <w:rsid w:val="00044618"/>
    <w:rsid w:val="0004462A"/>
    <w:rsid w:val="0004566F"/>
    <w:rsid w:val="00046013"/>
    <w:rsid w:val="00046CC9"/>
    <w:rsid w:val="000470B4"/>
    <w:rsid w:val="0004775B"/>
    <w:rsid w:val="00053104"/>
    <w:rsid w:val="000544CF"/>
    <w:rsid w:val="000551F2"/>
    <w:rsid w:val="00055B95"/>
    <w:rsid w:val="0005621C"/>
    <w:rsid w:val="0005685F"/>
    <w:rsid w:val="00056895"/>
    <w:rsid w:val="00056D3F"/>
    <w:rsid w:val="00057EC5"/>
    <w:rsid w:val="00060C4C"/>
    <w:rsid w:val="00061513"/>
    <w:rsid w:val="00061D63"/>
    <w:rsid w:val="00062DCA"/>
    <w:rsid w:val="0006307D"/>
    <w:rsid w:val="00063B8D"/>
    <w:rsid w:val="00064544"/>
    <w:rsid w:val="00065A42"/>
    <w:rsid w:val="00065F00"/>
    <w:rsid w:val="0006608B"/>
    <w:rsid w:val="0006616B"/>
    <w:rsid w:val="00066328"/>
    <w:rsid w:val="00066479"/>
    <w:rsid w:val="00066802"/>
    <w:rsid w:val="00066D4C"/>
    <w:rsid w:val="000678AD"/>
    <w:rsid w:val="00067B8E"/>
    <w:rsid w:val="000703ED"/>
    <w:rsid w:val="00070FB0"/>
    <w:rsid w:val="000714D5"/>
    <w:rsid w:val="00071E9E"/>
    <w:rsid w:val="00073257"/>
    <w:rsid w:val="00074240"/>
    <w:rsid w:val="00074678"/>
    <w:rsid w:val="00075529"/>
    <w:rsid w:val="00075656"/>
    <w:rsid w:val="00075B59"/>
    <w:rsid w:val="00075D4D"/>
    <w:rsid w:val="00076ECC"/>
    <w:rsid w:val="000773E1"/>
    <w:rsid w:val="0008203A"/>
    <w:rsid w:val="00082057"/>
    <w:rsid w:val="00082B92"/>
    <w:rsid w:val="00084CD9"/>
    <w:rsid w:val="00084D14"/>
    <w:rsid w:val="00084D60"/>
    <w:rsid w:val="000850D4"/>
    <w:rsid w:val="00085FB0"/>
    <w:rsid w:val="0008621F"/>
    <w:rsid w:val="00086CBE"/>
    <w:rsid w:val="0008751D"/>
    <w:rsid w:val="000875DA"/>
    <w:rsid w:val="000877A6"/>
    <w:rsid w:val="00087F77"/>
    <w:rsid w:val="00091D27"/>
    <w:rsid w:val="000934BA"/>
    <w:rsid w:val="000934C1"/>
    <w:rsid w:val="00095101"/>
    <w:rsid w:val="00096329"/>
    <w:rsid w:val="00097263"/>
    <w:rsid w:val="00097DBB"/>
    <w:rsid w:val="000A0BD8"/>
    <w:rsid w:val="000A1D13"/>
    <w:rsid w:val="000A2815"/>
    <w:rsid w:val="000A403C"/>
    <w:rsid w:val="000A4893"/>
    <w:rsid w:val="000A4F01"/>
    <w:rsid w:val="000A505D"/>
    <w:rsid w:val="000A5239"/>
    <w:rsid w:val="000A524C"/>
    <w:rsid w:val="000A5E33"/>
    <w:rsid w:val="000A6218"/>
    <w:rsid w:val="000A65E8"/>
    <w:rsid w:val="000A7429"/>
    <w:rsid w:val="000A77EC"/>
    <w:rsid w:val="000A7AD5"/>
    <w:rsid w:val="000B0D05"/>
    <w:rsid w:val="000B0D18"/>
    <w:rsid w:val="000B2B92"/>
    <w:rsid w:val="000B2C49"/>
    <w:rsid w:val="000B372A"/>
    <w:rsid w:val="000B38DA"/>
    <w:rsid w:val="000B3DBB"/>
    <w:rsid w:val="000B3EB2"/>
    <w:rsid w:val="000B42CD"/>
    <w:rsid w:val="000B43D6"/>
    <w:rsid w:val="000B5273"/>
    <w:rsid w:val="000B58F0"/>
    <w:rsid w:val="000B635E"/>
    <w:rsid w:val="000B673D"/>
    <w:rsid w:val="000B735B"/>
    <w:rsid w:val="000B7912"/>
    <w:rsid w:val="000C0A79"/>
    <w:rsid w:val="000C10C5"/>
    <w:rsid w:val="000C1328"/>
    <w:rsid w:val="000C1983"/>
    <w:rsid w:val="000C27C9"/>
    <w:rsid w:val="000C2C2B"/>
    <w:rsid w:val="000C2DE1"/>
    <w:rsid w:val="000C3C07"/>
    <w:rsid w:val="000C4611"/>
    <w:rsid w:val="000C4B36"/>
    <w:rsid w:val="000C4D3A"/>
    <w:rsid w:val="000C5932"/>
    <w:rsid w:val="000C5D29"/>
    <w:rsid w:val="000C7E2B"/>
    <w:rsid w:val="000D0EF3"/>
    <w:rsid w:val="000D2829"/>
    <w:rsid w:val="000D31C1"/>
    <w:rsid w:val="000D3FCE"/>
    <w:rsid w:val="000D4256"/>
    <w:rsid w:val="000D4B4E"/>
    <w:rsid w:val="000D637A"/>
    <w:rsid w:val="000D6714"/>
    <w:rsid w:val="000D7E0B"/>
    <w:rsid w:val="000E0355"/>
    <w:rsid w:val="000E0973"/>
    <w:rsid w:val="000E0E4D"/>
    <w:rsid w:val="000E0EDC"/>
    <w:rsid w:val="000E100B"/>
    <w:rsid w:val="000E134A"/>
    <w:rsid w:val="000E2159"/>
    <w:rsid w:val="000E230C"/>
    <w:rsid w:val="000E2F55"/>
    <w:rsid w:val="000E3F81"/>
    <w:rsid w:val="000E4112"/>
    <w:rsid w:val="000E43BB"/>
    <w:rsid w:val="000E48A7"/>
    <w:rsid w:val="000E5FC3"/>
    <w:rsid w:val="000E6781"/>
    <w:rsid w:val="000E79CE"/>
    <w:rsid w:val="000F0519"/>
    <w:rsid w:val="000F0AED"/>
    <w:rsid w:val="000F0DDD"/>
    <w:rsid w:val="000F1621"/>
    <w:rsid w:val="000F1698"/>
    <w:rsid w:val="000F3E24"/>
    <w:rsid w:val="000F3E56"/>
    <w:rsid w:val="000F3F63"/>
    <w:rsid w:val="000F4F0C"/>
    <w:rsid w:val="000F646C"/>
    <w:rsid w:val="000F6A9B"/>
    <w:rsid w:val="000F6D79"/>
    <w:rsid w:val="000F7688"/>
    <w:rsid w:val="000F77AD"/>
    <w:rsid w:val="000F7857"/>
    <w:rsid w:val="000F7F96"/>
    <w:rsid w:val="00100133"/>
    <w:rsid w:val="00100153"/>
    <w:rsid w:val="00100D0C"/>
    <w:rsid w:val="0010141A"/>
    <w:rsid w:val="001015B2"/>
    <w:rsid w:val="00101C1A"/>
    <w:rsid w:val="00102BF3"/>
    <w:rsid w:val="0010344F"/>
    <w:rsid w:val="00104B0A"/>
    <w:rsid w:val="0010589D"/>
    <w:rsid w:val="00105B4C"/>
    <w:rsid w:val="001065BA"/>
    <w:rsid w:val="00107039"/>
    <w:rsid w:val="00107098"/>
    <w:rsid w:val="001104EB"/>
    <w:rsid w:val="001127AD"/>
    <w:rsid w:val="00112DF6"/>
    <w:rsid w:val="001147A9"/>
    <w:rsid w:val="001149EB"/>
    <w:rsid w:val="00114C52"/>
    <w:rsid w:val="00115218"/>
    <w:rsid w:val="0011579F"/>
    <w:rsid w:val="001157CF"/>
    <w:rsid w:val="00115ACC"/>
    <w:rsid w:val="001163DA"/>
    <w:rsid w:val="001169DC"/>
    <w:rsid w:val="0012163E"/>
    <w:rsid w:val="0012282D"/>
    <w:rsid w:val="00122DE5"/>
    <w:rsid w:val="00122E7A"/>
    <w:rsid w:val="00124117"/>
    <w:rsid w:val="0012482D"/>
    <w:rsid w:val="00125A65"/>
    <w:rsid w:val="001265E6"/>
    <w:rsid w:val="001265F6"/>
    <w:rsid w:val="0012663C"/>
    <w:rsid w:val="00127550"/>
    <w:rsid w:val="00127612"/>
    <w:rsid w:val="00127B7A"/>
    <w:rsid w:val="00130767"/>
    <w:rsid w:val="001316E7"/>
    <w:rsid w:val="00132289"/>
    <w:rsid w:val="00132AA4"/>
    <w:rsid w:val="00132AD5"/>
    <w:rsid w:val="00132C15"/>
    <w:rsid w:val="001342CD"/>
    <w:rsid w:val="00134596"/>
    <w:rsid w:val="00134CAF"/>
    <w:rsid w:val="0013609F"/>
    <w:rsid w:val="00136B13"/>
    <w:rsid w:val="00137554"/>
    <w:rsid w:val="001404DE"/>
    <w:rsid w:val="00140D86"/>
    <w:rsid w:val="0014188F"/>
    <w:rsid w:val="00142526"/>
    <w:rsid w:val="00142606"/>
    <w:rsid w:val="001429A6"/>
    <w:rsid w:val="00142C80"/>
    <w:rsid w:val="00142F02"/>
    <w:rsid w:val="001434AD"/>
    <w:rsid w:val="001438AC"/>
    <w:rsid w:val="00143EBB"/>
    <w:rsid w:val="0014412D"/>
    <w:rsid w:val="00144AEE"/>
    <w:rsid w:val="0014555D"/>
    <w:rsid w:val="00145ADA"/>
    <w:rsid w:val="0014623B"/>
    <w:rsid w:val="00146EBE"/>
    <w:rsid w:val="00147E1A"/>
    <w:rsid w:val="00147E55"/>
    <w:rsid w:val="0015044E"/>
    <w:rsid w:val="00150572"/>
    <w:rsid w:val="0015252A"/>
    <w:rsid w:val="00154722"/>
    <w:rsid w:val="00155EA7"/>
    <w:rsid w:val="00156955"/>
    <w:rsid w:val="001603BC"/>
    <w:rsid w:val="0016056A"/>
    <w:rsid w:val="0016061F"/>
    <w:rsid w:val="001607A0"/>
    <w:rsid w:val="00163330"/>
    <w:rsid w:val="00163887"/>
    <w:rsid w:val="00164D69"/>
    <w:rsid w:val="00164EF3"/>
    <w:rsid w:val="001654E5"/>
    <w:rsid w:val="00165BE2"/>
    <w:rsid w:val="00167042"/>
    <w:rsid w:val="00167B58"/>
    <w:rsid w:val="001706BC"/>
    <w:rsid w:val="00170823"/>
    <w:rsid w:val="001716C3"/>
    <w:rsid w:val="001721AD"/>
    <w:rsid w:val="00172793"/>
    <w:rsid w:val="001735E3"/>
    <w:rsid w:val="00173B45"/>
    <w:rsid w:val="00174F54"/>
    <w:rsid w:val="0017755D"/>
    <w:rsid w:val="0018045F"/>
    <w:rsid w:val="00180BF4"/>
    <w:rsid w:val="00180F27"/>
    <w:rsid w:val="00181078"/>
    <w:rsid w:val="00181577"/>
    <w:rsid w:val="00181BF5"/>
    <w:rsid w:val="00182B40"/>
    <w:rsid w:val="001844A6"/>
    <w:rsid w:val="00184B9F"/>
    <w:rsid w:val="00184FC3"/>
    <w:rsid w:val="00185924"/>
    <w:rsid w:val="00185D0A"/>
    <w:rsid w:val="001869D9"/>
    <w:rsid w:val="001872DF"/>
    <w:rsid w:val="0019065D"/>
    <w:rsid w:val="00192582"/>
    <w:rsid w:val="00192BE9"/>
    <w:rsid w:val="00193FB6"/>
    <w:rsid w:val="001944C4"/>
    <w:rsid w:val="001947AE"/>
    <w:rsid w:val="00194D9D"/>
    <w:rsid w:val="00194EFF"/>
    <w:rsid w:val="00195851"/>
    <w:rsid w:val="001967D9"/>
    <w:rsid w:val="001972B8"/>
    <w:rsid w:val="00197309"/>
    <w:rsid w:val="001A06CA"/>
    <w:rsid w:val="001A11DD"/>
    <w:rsid w:val="001A1EAD"/>
    <w:rsid w:val="001A20F5"/>
    <w:rsid w:val="001A2C7B"/>
    <w:rsid w:val="001A2C81"/>
    <w:rsid w:val="001A2C92"/>
    <w:rsid w:val="001A2F72"/>
    <w:rsid w:val="001A309E"/>
    <w:rsid w:val="001A34D8"/>
    <w:rsid w:val="001A3C7F"/>
    <w:rsid w:val="001A6272"/>
    <w:rsid w:val="001A6E2C"/>
    <w:rsid w:val="001A6FAD"/>
    <w:rsid w:val="001A7507"/>
    <w:rsid w:val="001A7A8C"/>
    <w:rsid w:val="001B12AE"/>
    <w:rsid w:val="001B1388"/>
    <w:rsid w:val="001B2D82"/>
    <w:rsid w:val="001B2F53"/>
    <w:rsid w:val="001B3764"/>
    <w:rsid w:val="001B4110"/>
    <w:rsid w:val="001B6201"/>
    <w:rsid w:val="001B76AA"/>
    <w:rsid w:val="001C06B8"/>
    <w:rsid w:val="001C0746"/>
    <w:rsid w:val="001C10F1"/>
    <w:rsid w:val="001C1B24"/>
    <w:rsid w:val="001C1DD6"/>
    <w:rsid w:val="001C1EB1"/>
    <w:rsid w:val="001C37CB"/>
    <w:rsid w:val="001C384D"/>
    <w:rsid w:val="001C43C0"/>
    <w:rsid w:val="001C456D"/>
    <w:rsid w:val="001C4DBE"/>
    <w:rsid w:val="001C4DE2"/>
    <w:rsid w:val="001C5B35"/>
    <w:rsid w:val="001C5EE9"/>
    <w:rsid w:val="001C656F"/>
    <w:rsid w:val="001C67FA"/>
    <w:rsid w:val="001C7FC2"/>
    <w:rsid w:val="001D0034"/>
    <w:rsid w:val="001D03ED"/>
    <w:rsid w:val="001D0B8C"/>
    <w:rsid w:val="001D0F13"/>
    <w:rsid w:val="001D2E50"/>
    <w:rsid w:val="001D347F"/>
    <w:rsid w:val="001D3E01"/>
    <w:rsid w:val="001D43BF"/>
    <w:rsid w:val="001D5E20"/>
    <w:rsid w:val="001D5F69"/>
    <w:rsid w:val="001D6AD5"/>
    <w:rsid w:val="001E08DE"/>
    <w:rsid w:val="001E0911"/>
    <w:rsid w:val="001E10A9"/>
    <w:rsid w:val="001E1380"/>
    <w:rsid w:val="001E1A9D"/>
    <w:rsid w:val="001E3AB9"/>
    <w:rsid w:val="001E42FE"/>
    <w:rsid w:val="001E4B24"/>
    <w:rsid w:val="001E5C18"/>
    <w:rsid w:val="001E5D77"/>
    <w:rsid w:val="001E5EFD"/>
    <w:rsid w:val="001E689F"/>
    <w:rsid w:val="001E6935"/>
    <w:rsid w:val="001E6C65"/>
    <w:rsid w:val="001E7917"/>
    <w:rsid w:val="001E7A9A"/>
    <w:rsid w:val="001E7EF4"/>
    <w:rsid w:val="001F09F6"/>
    <w:rsid w:val="001F11BD"/>
    <w:rsid w:val="001F1925"/>
    <w:rsid w:val="001F2265"/>
    <w:rsid w:val="001F22CD"/>
    <w:rsid w:val="001F281D"/>
    <w:rsid w:val="001F4F90"/>
    <w:rsid w:val="001F5BDD"/>
    <w:rsid w:val="001F6153"/>
    <w:rsid w:val="001F639C"/>
    <w:rsid w:val="00201F4E"/>
    <w:rsid w:val="00201F5B"/>
    <w:rsid w:val="00203187"/>
    <w:rsid w:val="0020345B"/>
    <w:rsid w:val="0020355C"/>
    <w:rsid w:val="00203586"/>
    <w:rsid w:val="00205AF1"/>
    <w:rsid w:val="00205FD7"/>
    <w:rsid w:val="00207039"/>
    <w:rsid w:val="002073F9"/>
    <w:rsid w:val="002074A9"/>
    <w:rsid w:val="00207E7C"/>
    <w:rsid w:val="00210934"/>
    <w:rsid w:val="00210E4E"/>
    <w:rsid w:val="0021115F"/>
    <w:rsid w:val="00212336"/>
    <w:rsid w:val="00213211"/>
    <w:rsid w:val="002133D6"/>
    <w:rsid w:val="00214614"/>
    <w:rsid w:val="00215031"/>
    <w:rsid w:val="00215225"/>
    <w:rsid w:val="002158FE"/>
    <w:rsid w:val="00215A77"/>
    <w:rsid w:val="00215BB4"/>
    <w:rsid w:val="00215FBE"/>
    <w:rsid w:val="00216024"/>
    <w:rsid w:val="002165BD"/>
    <w:rsid w:val="0021677B"/>
    <w:rsid w:val="0021741A"/>
    <w:rsid w:val="00217AA4"/>
    <w:rsid w:val="00220714"/>
    <w:rsid w:val="00221E2B"/>
    <w:rsid w:val="002221D3"/>
    <w:rsid w:val="00222388"/>
    <w:rsid w:val="00222543"/>
    <w:rsid w:val="002226CF"/>
    <w:rsid w:val="00223ACF"/>
    <w:rsid w:val="002240B0"/>
    <w:rsid w:val="002249BE"/>
    <w:rsid w:val="002254E0"/>
    <w:rsid w:val="0022560C"/>
    <w:rsid w:val="0022643D"/>
    <w:rsid w:val="00226EF6"/>
    <w:rsid w:val="00230183"/>
    <w:rsid w:val="002305A9"/>
    <w:rsid w:val="00230BF6"/>
    <w:rsid w:val="00230E08"/>
    <w:rsid w:val="0023163C"/>
    <w:rsid w:val="002318AE"/>
    <w:rsid w:val="002335CF"/>
    <w:rsid w:val="00233C47"/>
    <w:rsid w:val="00233CC3"/>
    <w:rsid w:val="00233F15"/>
    <w:rsid w:val="00234C17"/>
    <w:rsid w:val="00235067"/>
    <w:rsid w:val="0023520F"/>
    <w:rsid w:val="00235753"/>
    <w:rsid w:val="00235A44"/>
    <w:rsid w:val="00235B8F"/>
    <w:rsid w:val="00236573"/>
    <w:rsid w:val="0023682A"/>
    <w:rsid w:val="002378F6"/>
    <w:rsid w:val="00240DAD"/>
    <w:rsid w:val="00240DAF"/>
    <w:rsid w:val="00241604"/>
    <w:rsid w:val="002426C4"/>
    <w:rsid w:val="00244A9C"/>
    <w:rsid w:val="00244C86"/>
    <w:rsid w:val="00244FA8"/>
    <w:rsid w:val="0024572F"/>
    <w:rsid w:val="002459D9"/>
    <w:rsid w:val="002467CD"/>
    <w:rsid w:val="002474E0"/>
    <w:rsid w:val="00247DA3"/>
    <w:rsid w:val="002505C1"/>
    <w:rsid w:val="00251C43"/>
    <w:rsid w:val="002522FA"/>
    <w:rsid w:val="00252AF5"/>
    <w:rsid w:val="00253A36"/>
    <w:rsid w:val="002559D0"/>
    <w:rsid w:val="00255D09"/>
    <w:rsid w:val="00255DAA"/>
    <w:rsid w:val="0025685A"/>
    <w:rsid w:val="00260E15"/>
    <w:rsid w:val="00262BF8"/>
    <w:rsid w:val="00262C37"/>
    <w:rsid w:val="002632E3"/>
    <w:rsid w:val="00264352"/>
    <w:rsid w:val="0026555D"/>
    <w:rsid w:val="00265902"/>
    <w:rsid w:val="00266185"/>
    <w:rsid w:val="00266977"/>
    <w:rsid w:val="002704A1"/>
    <w:rsid w:val="0027061F"/>
    <w:rsid w:val="00270BF6"/>
    <w:rsid w:val="00270D3A"/>
    <w:rsid w:val="00270FC6"/>
    <w:rsid w:val="00271392"/>
    <w:rsid w:val="00271582"/>
    <w:rsid w:val="00271ABC"/>
    <w:rsid w:val="00272DC5"/>
    <w:rsid w:val="00273CF7"/>
    <w:rsid w:val="002758C7"/>
    <w:rsid w:val="00276F59"/>
    <w:rsid w:val="002808B5"/>
    <w:rsid w:val="002814E6"/>
    <w:rsid w:val="002818E0"/>
    <w:rsid w:val="00282426"/>
    <w:rsid w:val="002825AA"/>
    <w:rsid w:val="0028260A"/>
    <w:rsid w:val="0028261C"/>
    <w:rsid w:val="002830FA"/>
    <w:rsid w:val="0028324E"/>
    <w:rsid w:val="00283E6B"/>
    <w:rsid w:val="0028462C"/>
    <w:rsid w:val="00285096"/>
    <w:rsid w:val="00285B84"/>
    <w:rsid w:val="00285FB1"/>
    <w:rsid w:val="0028708E"/>
    <w:rsid w:val="0028767A"/>
    <w:rsid w:val="00287911"/>
    <w:rsid w:val="00287DB0"/>
    <w:rsid w:val="00287F03"/>
    <w:rsid w:val="002913D9"/>
    <w:rsid w:val="00291CB2"/>
    <w:rsid w:val="00292969"/>
    <w:rsid w:val="0029314C"/>
    <w:rsid w:val="002936FE"/>
    <w:rsid w:val="002940C6"/>
    <w:rsid w:val="00294257"/>
    <w:rsid w:val="00294590"/>
    <w:rsid w:val="00294BA2"/>
    <w:rsid w:val="00294EDC"/>
    <w:rsid w:val="00294F30"/>
    <w:rsid w:val="00295674"/>
    <w:rsid w:val="00295BE6"/>
    <w:rsid w:val="00296D9F"/>
    <w:rsid w:val="002970B7"/>
    <w:rsid w:val="002A1A3E"/>
    <w:rsid w:val="002A2DBB"/>
    <w:rsid w:val="002A39B0"/>
    <w:rsid w:val="002A5DD5"/>
    <w:rsid w:val="002A5EF1"/>
    <w:rsid w:val="002A694E"/>
    <w:rsid w:val="002A7064"/>
    <w:rsid w:val="002A7C03"/>
    <w:rsid w:val="002B0008"/>
    <w:rsid w:val="002B06A1"/>
    <w:rsid w:val="002B083F"/>
    <w:rsid w:val="002B0914"/>
    <w:rsid w:val="002B0A06"/>
    <w:rsid w:val="002B1725"/>
    <w:rsid w:val="002B200C"/>
    <w:rsid w:val="002B24A8"/>
    <w:rsid w:val="002B24FB"/>
    <w:rsid w:val="002B28F8"/>
    <w:rsid w:val="002B32CA"/>
    <w:rsid w:val="002B4949"/>
    <w:rsid w:val="002B4D50"/>
    <w:rsid w:val="002B4F31"/>
    <w:rsid w:val="002B6807"/>
    <w:rsid w:val="002B6E2B"/>
    <w:rsid w:val="002B7AB3"/>
    <w:rsid w:val="002C0F18"/>
    <w:rsid w:val="002C14ED"/>
    <w:rsid w:val="002C1F1C"/>
    <w:rsid w:val="002C3029"/>
    <w:rsid w:val="002C327E"/>
    <w:rsid w:val="002C4510"/>
    <w:rsid w:val="002C4D8F"/>
    <w:rsid w:val="002C4E7E"/>
    <w:rsid w:val="002C641B"/>
    <w:rsid w:val="002C7944"/>
    <w:rsid w:val="002D1101"/>
    <w:rsid w:val="002D1880"/>
    <w:rsid w:val="002D2B56"/>
    <w:rsid w:val="002D35CF"/>
    <w:rsid w:val="002D398F"/>
    <w:rsid w:val="002D4214"/>
    <w:rsid w:val="002D471F"/>
    <w:rsid w:val="002D57BB"/>
    <w:rsid w:val="002D5A1E"/>
    <w:rsid w:val="002D65C1"/>
    <w:rsid w:val="002D69BA"/>
    <w:rsid w:val="002D6A0C"/>
    <w:rsid w:val="002D6D87"/>
    <w:rsid w:val="002E10C3"/>
    <w:rsid w:val="002E1A7E"/>
    <w:rsid w:val="002E1D68"/>
    <w:rsid w:val="002E1FFB"/>
    <w:rsid w:val="002E4307"/>
    <w:rsid w:val="002E5806"/>
    <w:rsid w:val="002E6022"/>
    <w:rsid w:val="002E789A"/>
    <w:rsid w:val="002E7A38"/>
    <w:rsid w:val="002E7F96"/>
    <w:rsid w:val="002F0539"/>
    <w:rsid w:val="002F0BC7"/>
    <w:rsid w:val="002F143D"/>
    <w:rsid w:val="002F1A0D"/>
    <w:rsid w:val="002F2675"/>
    <w:rsid w:val="002F3CD3"/>
    <w:rsid w:val="002F4187"/>
    <w:rsid w:val="002F5EEE"/>
    <w:rsid w:val="002F6B38"/>
    <w:rsid w:val="002F6EF4"/>
    <w:rsid w:val="002F7743"/>
    <w:rsid w:val="002F7890"/>
    <w:rsid w:val="002F7BF9"/>
    <w:rsid w:val="0030056F"/>
    <w:rsid w:val="003011BF"/>
    <w:rsid w:val="003018E2"/>
    <w:rsid w:val="00302320"/>
    <w:rsid w:val="00303B8B"/>
    <w:rsid w:val="00303EB4"/>
    <w:rsid w:val="00304D3C"/>
    <w:rsid w:val="00311497"/>
    <w:rsid w:val="00311F6C"/>
    <w:rsid w:val="0031215C"/>
    <w:rsid w:val="003126AA"/>
    <w:rsid w:val="0031529B"/>
    <w:rsid w:val="003170E5"/>
    <w:rsid w:val="0032020B"/>
    <w:rsid w:val="003205E9"/>
    <w:rsid w:val="00321022"/>
    <w:rsid w:val="003217FE"/>
    <w:rsid w:val="00322934"/>
    <w:rsid w:val="00323A43"/>
    <w:rsid w:val="003241E3"/>
    <w:rsid w:val="00324A41"/>
    <w:rsid w:val="00325A28"/>
    <w:rsid w:val="00325E0C"/>
    <w:rsid w:val="0032777B"/>
    <w:rsid w:val="0033080B"/>
    <w:rsid w:val="00330CE8"/>
    <w:rsid w:val="00330E01"/>
    <w:rsid w:val="00332874"/>
    <w:rsid w:val="00332B07"/>
    <w:rsid w:val="0033398C"/>
    <w:rsid w:val="00333C73"/>
    <w:rsid w:val="00333D52"/>
    <w:rsid w:val="00333E53"/>
    <w:rsid w:val="003343E8"/>
    <w:rsid w:val="003358B8"/>
    <w:rsid w:val="00336B1A"/>
    <w:rsid w:val="00336D9A"/>
    <w:rsid w:val="00340432"/>
    <w:rsid w:val="003405AB"/>
    <w:rsid w:val="003411A7"/>
    <w:rsid w:val="00341625"/>
    <w:rsid w:val="00341C2C"/>
    <w:rsid w:val="00341C83"/>
    <w:rsid w:val="0034238E"/>
    <w:rsid w:val="00342C28"/>
    <w:rsid w:val="00342D3F"/>
    <w:rsid w:val="00342FDA"/>
    <w:rsid w:val="00343A2E"/>
    <w:rsid w:val="00343C2A"/>
    <w:rsid w:val="0034421F"/>
    <w:rsid w:val="00344ECE"/>
    <w:rsid w:val="003458A7"/>
    <w:rsid w:val="00346ABD"/>
    <w:rsid w:val="00346AFA"/>
    <w:rsid w:val="00346CED"/>
    <w:rsid w:val="00350861"/>
    <w:rsid w:val="00350B0E"/>
    <w:rsid w:val="00350D4E"/>
    <w:rsid w:val="003515A2"/>
    <w:rsid w:val="00351B94"/>
    <w:rsid w:val="003520DB"/>
    <w:rsid w:val="00352439"/>
    <w:rsid w:val="00352C8A"/>
    <w:rsid w:val="00353557"/>
    <w:rsid w:val="00353844"/>
    <w:rsid w:val="0035398A"/>
    <w:rsid w:val="00354DE7"/>
    <w:rsid w:val="003558FB"/>
    <w:rsid w:val="00356A27"/>
    <w:rsid w:val="00357433"/>
    <w:rsid w:val="0035755B"/>
    <w:rsid w:val="00357A84"/>
    <w:rsid w:val="00360B3A"/>
    <w:rsid w:val="00360B5C"/>
    <w:rsid w:val="00360BB7"/>
    <w:rsid w:val="003612A6"/>
    <w:rsid w:val="00361516"/>
    <w:rsid w:val="003625FE"/>
    <w:rsid w:val="00362E5E"/>
    <w:rsid w:val="003633FA"/>
    <w:rsid w:val="00363441"/>
    <w:rsid w:val="00363FAB"/>
    <w:rsid w:val="0036409A"/>
    <w:rsid w:val="00364445"/>
    <w:rsid w:val="00364533"/>
    <w:rsid w:val="003646B0"/>
    <w:rsid w:val="003647F4"/>
    <w:rsid w:val="00365473"/>
    <w:rsid w:val="00365646"/>
    <w:rsid w:val="00365B45"/>
    <w:rsid w:val="00365BE4"/>
    <w:rsid w:val="00365E38"/>
    <w:rsid w:val="003673DD"/>
    <w:rsid w:val="003679CD"/>
    <w:rsid w:val="00370E31"/>
    <w:rsid w:val="00371173"/>
    <w:rsid w:val="00372350"/>
    <w:rsid w:val="003726E9"/>
    <w:rsid w:val="00373954"/>
    <w:rsid w:val="00375069"/>
    <w:rsid w:val="0037594F"/>
    <w:rsid w:val="0037611C"/>
    <w:rsid w:val="0038096E"/>
    <w:rsid w:val="00381C3B"/>
    <w:rsid w:val="00382042"/>
    <w:rsid w:val="00383EDD"/>
    <w:rsid w:val="0038416D"/>
    <w:rsid w:val="00384BF1"/>
    <w:rsid w:val="00384C14"/>
    <w:rsid w:val="003854CC"/>
    <w:rsid w:val="003857DF"/>
    <w:rsid w:val="003863E1"/>
    <w:rsid w:val="00386966"/>
    <w:rsid w:val="00386D6F"/>
    <w:rsid w:val="00386DBC"/>
    <w:rsid w:val="00387488"/>
    <w:rsid w:val="00387E44"/>
    <w:rsid w:val="00390FA8"/>
    <w:rsid w:val="00391628"/>
    <w:rsid w:val="00391EBB"/>
    <w:rsid w:val="00392BA3"/>
    <w:rsid w:val="00393BC9"/>
    <w:rsid w:val="00394716"/>
    <w:rsid w:val="003953E0"/>
    <w:rsid w:val="00395934"/>
    <w:rsid w:val="00397233"/>
    <w:rsid w:val="00397F62"/>
    <w:rsid w:val="003A0474"/>
    <w:rsid w:val="003A0A7D"/>
    <w:rsid w:val="003A125B"/>
    <w:rsid w:val="003A1298"/>
    <w:rsid w:val="003A15AE"/>
    <w:rsid w:val="003A225E"/>
    <w:rsid w:val="003A2BCC"/>
    <w:rsid w:val="003A2F0A"/>
    <w:rsid w:val="003A3E64"/>
    <w:rsid w:val="003A4218"/>
    <w:rsid w:val="003A42C3"/>
    <w:rsid w:val="003A5365"/>
    <w:rsid w:val="003A5928"/>
    <w:rsid w:val="003A6D76"/>
    <w:rsid w:val="003A6E64"/>
    <w:rsid w:val="003A7FE7"/>
    <w:rsid w:val="003B1571"/>
    <w:rsid w:val="003B1578"/>
    <w:rsid w:val="003B2253"/>
    <w:rsid w:val="003B39D4"/>
    <w:rsid w:val="003B4FD5"/>
    <w:rsid w:val="003B5259"/>
    <w:rsid w:val="003B58FA"/>
    <w:rsid w:val="003B6188"/>
    <w:rsid w:val="003B6671"/>
    <w:rsid w:val="003B6A09"/>
    <w:rsid w:val="003C0655"/>
    <w:rsid w:val="003C072B"/>
    <w:rsid w:val="003C18A8"/>
    <w:rsid w:val="003C1922"/>
    <w:rsid w:val="003C2E7D"/>
    <w:rsid w:val="003C3144"/>
    <w:rsid w:val="003C3886"/>
    <w:rsid w:val="003C581F"/>
    <w:rsid w:val="003C584A"/>
    <w:rsid w:val="003C6019"/>
    <w:rsid w:val="003C6134"/>
    <w:rsid w:val="003C7426"/>
    <w:rsid w:val="003D0CEF"/>
    <w:rsid w:val="003D0DBC"/>
    <w:rsid w:val="003D0F03"/>
    <w:rsid w:val="003D0FAB"/>
    <w:rsid w:val="003D3103"/>
    <w:rsid w:val="003D3F0F"/>
    <w:rsid w:val="003D3F5E"/>
    <w:rsid w:val="003D46C7"/>
    <w:rsid w:val="003D73CB"/>
    <w:rsid w:val="003D7A92"/>
    <w:rsid w:val="003D7FA5"/>
    <w:rsid w:val="003E0758"/>
    <w:rsid w:val="003E0BAB"/>
    <w:rsid w:val="003E131A"/>
    <w:rsid w:val="003E1FBB"/>
    <w:rsid w:val="003E2293"/>
    <w:rsid w:val="003E243F"/>
    <w:rsid w:val="003E27C0"/>
    <w:rsid w:val="003E437A"/>
    <w:rsid w:val="003E4CA3"/>
    <w:rsid w:val="003E5765"/>
    <w:rsid w:val="003E585D"/>
    <w:rsid w:val="003E5C94"/>
    <w:rsid w:val="003E6979"/>
    <w:rsid w:val="003E7655"/>
    <w:rsid w:val="003E7734"/>
    <w:rsid w:val="003E77A0"/>
    <w:rsid w:val="003E7EAE"/>
    <w:rsid w:val="003F11D1"/>
    <w:rsid w:val="003F162E"/>
    <w:rsid w:val="003F1974"/>
    <w:rsid w:val="003F1C9F"/>
    <w:rsid w:val="003F1DB5"/>
    <w:rsid w:val="003F2D9D"/>
    <w:rsid w:val="003F328B"/>
    <w:rsid w:val="003F32F9"/>
    <w:rsid w:val="003F3FEA"/>
    <w:rsid w:val="003F4849"/>
    <w:rsid w:val="003F5A42"/>
    <w:rsid w:val="003F5FDD"/>
    <w:rsid w:val="003F62B4"/>
    <w:rsid w:val="003F76DE"/>
    <w:rsid w:val="00400F67"/>
    <w:rsid w:val="00401594"/>
    <w:rsid w:val="00401EE3"/>
    <w:rsid w:val="00402A27"/>
    <w:rsid w:val="00402F6E"/>
    <w:rsid w:val="0040337A"/>
    <w:rsid w:val="0040350A"/>
    <w:rsid w:val="00403B92"/>
    <w:rsid w:val="00405B07"/>
    <w:rsid w:val="004062A7"/>
    <w:rsid w:val="00407345"/>
    <w:rsid w:val="0041071C"/>
    <w:rsid w:val="004110E6"/>
    <w:rsid w:val="0041118F"/>
    <w:rsid w:val="00411A91"/>
    <w:rsid w:val="00411B0C"/>
    <w:rsid w:val="00411CF2"/>
    <w:rsid w:val="00412385"/>
    <w:rsid w:val="00412781"/>
    <w:rsid w:val="00412854"/>
    <w:rsid w:val="00413DD5"/>
    <w:rsid w:val="00414B79"/>
    <w:rsid w:val="00414CAC"/>
    <w:rsid w:val="00414F93"/>
    <w:rsid w:val="004158C9"/>
    <w:rsid w:val="0041729C"/>
    <w:rsid w:val="00417B4C"/>
    <w:rsid w:val="00417C37"/>
    <w:rsid w:val="00417E3D"/>
    <w:rsid w:val="0042063B"/>
    <w:rsid w:val="00420A35"/>
    <w:rsid w:val="00421266"/>
    <w:rsid w:val="004214CF"/>
    <w:rsid w:val="00421CA0"/>
    <w:rsid w:val="0042308B"/>
    <w:rsid w:val="004237E3"/>
    <w:rsid w:val="00423EFC"/>
    <w:rsid w:val="004246DE"/>
    <w:rsid w:val="00424E58"/>
    <w:rsid w:val="004250C2"/>
    <w:rsid w:val="00425BB5"/>
    <w:rsid w:val="00425C57"/>
    <w:rsid w:val="0042701E"/>
    <w:rsid w:val="0043084F"/>
    <w:rsid w:val="00430C5D"/>
    <w:rsid w:val="004314FA"/>
    <w:rsid w:val="004315B2"/>
    <w:rsid w:val="00431A4E"/>
    <w:rsid w:val="004320F7"/>
    <w:rsid w:val="0043232B"/>
    <w:rsid w:val="00432F35"/>
    <w:rsid w:val="0043303D"/>
    <w:rsid w:val="00433147"/>
    <w:rsid w:val="0043358B"/>
    <w:rsid w:val="004336DA"/>
    <w:rsid w:val="00434FF4"/>
    <w:rsid w:val="00435BD7"/>
    <w:rsid w:val="00435C08"/>
    <w:rsid w:val="00437ADA"/>
    <w:rsid w:val="00437D07"/>
    <w:rsid w:val="004406E6"/>
    <w:rsid w:val="00440B5B"/>
    <w:rsid w:val="00441127"/>
    <w:rsid w:val="00442593"/>
    <w:rsid w:val="00442F07"/>
    <w:rsid w:val="004430DB"/>
    <w:rsid w:val="00443295"/>
    <w:rsid w:val="0044377C"/>
    <w:rsid w:val="004438AF"/>
    <w:rsid w:val="00443F29"/>
    <w:rsid w:val="00445171"/>
    <w:rsid w:val="00445B35"/>
    <w:rsid w:val="00446626"/>
    <w:rsid w:val="00446FEE"/>
    <w:rsid w:val="00447076"/>
    <w:rsid w:val="00447457"/>
    <w:rsid w:val="00447904"/>
    <w:rsid w:val="0045116E"/>
    <w:rsid w:val="0045144A"/>
    <w:rsid w:val="00451A3C"/>
    <w:rsid w:val="00452129"/>
    <w:rsid w:val="00452265"/>
    <w:rsid w:val="00452D81"/>
    <w:rsid w:val="004530B0"/>
    <w:rsid w:val="00453524"/>
    <w:rsid w:val="00454468"/>
    <w:rsid w:val="0045591D"/>
    <w:rsid w:val="00455C96"/>
    <w:rsid w:val="00455E3C"/>
    <w:rsid w:val="004567F6"/>
    <w:rsid w:val="00456902"/>
    <w:rsid w:val="0045757E"/>
    <w:rsid w:val="0045761A"/>
    <w:rsid w:val="00457744"/>
    <w:rsid w:val="004601E7"/>
    <w:rsid w:val="00460377"/>
    <w:rsid w:val="00460F10"/>
    <w:rsid w:val="00461020"/>
    <w:rsid w:val="00461711"/>
    <w:rsid w:val="00461C2D"/>
    <w:rsid w:val="004621A8"/>
    <w:rsid w:val="004628DD"/>
    <w:rsid w:val="00463D9F"/>
    <w:rsid w:val="00464064"/>
    <w:rsid w:val="0046531F"/>
    <w:rsid w:val="0046552C"/>
    <w:rsid w:val="0046612D"/>
    <w:rsid w:val="00466AE4"/>
    <w:rsid w:val="004705C5"/>
    <w:rsid w:val="004711CD"/>
    <w:rsid w:val="00473759"/>
    <w:rsid w:val="00473B14"/>
    <w:rsid w:val="00473F96"/>
    <w:rsid w:val="004748D9"/>
    <w:rsid w:val="00475865"/>
    <w:rsid w:val="00476319"/>
    <w:rsid w:val="00477480"/>
    <w:rsid w:val="00477BCF"/>
    <w:rsid w:val="00480689"/>
    <w:rsid w:val="00481A4C"/>
    <w:rsid w:val="00481AA1"/>
    <w:rsid w:val="004827D6"/>
    <w:rsid w:val="004829D1"/>
    <w:rsid w:val="00482BC0"/>
    <w:rsid w:val="00482CC7"/>
    <w:rsid w:val="0048439B"/>
    <w:rsid w:val="00484477"/>
    <w:rsid w:val="00484BF8"/>
    <w:rsid w:val="00485082"/>
    <w:rsid w:val="00485AFD"/>
    <w:rsid w:val="00485F56"/>
    <w:rsid w:val="0048623C"/>
    <w:rsid w:val="0048642E"/>
    <w:rsid w:val="00487342"/>
    <w:rsid w:val="0049135F"/>
    <w:rsid w:val="00491FB2"/>
    <w:rsid w:val="0049238B"/>
    <w:rsid w:val="00492F27"/>
    <w:rsid w:val="0049324F"/>
    <w:rsid w:val="004932B8"/>
    <w:rsid w:val="00493F23"/>
    <w:rsid w:val="004946C2"/>
    <w:rsid w:val="00496EE2"/>
    <w:rsid w:val="0049747B"/>
    <w:rsid w:val="004979A6"/>
    <w:rsid w:val="004A51EC"/>
    <w:rsid w:val="004A52FC"/>
    <w:rsid w:val="004A5E00"/>
    <w:rsid w:val="004A6292"/>
    <w:rsid w:val="004A6AE1"/>
    <w:rsid w:val="004A6B97"/>
    <w:rsid w:val="004B05FA"/>
    <w:rsid w:val="004B0999"/>
    <w:rsid w:val="004B191A"/>
    <w:rsid w:val="004B22C9"/>
    <w:rsid w:val="004B27F4"/>
    <w:rsid w:val="004B289E"/>
    <w:rsid w:val="004B472E"/>
    <w:rsid w:val="004B5994"/>
    <w:rsid w:val="004B5AB1"/>
    <w:rsid w:val="004B616F"/>
    <w:rsid w:val="004B61A8"/>
    <w:rsid w:val="004B66D6"/>
    <w:rsid w:val="004C1282"/>
    <w:rsid w:val="004C403D"/>
    <w:rsid w:val="004C5249"/>
    <w:rsid w:val="004C52D2"/>
    <w:rsid w:val="004C63FB"/>
    <w:rsid w:val="004C6843"/>
    <w:rsid w:val="004C74E1"/>
    <w:rsid w:val="004C7803"/>
    <w:rsid w:val="004C7AD8"/>
    <w:rsid w:val="004C7EE2"/>
    <w:rsid w:val="004D02CA"/>
    <w:rsid w:val="004D053D"/>
    <w:rsid w:val="004D0B0D"/>
    <w:rsid w:val="004D1C38"/>
    <w:rsid w:val="004D1D0F"/>
    <w:rsid w:val="004D1F14"/>
    <w:rsid w:val="004D434D"/>
    <w:rsid w:val="004D4389"/>
    <w:rsid w:val="004D52B0"/>
    <w:rsid w:val="004D53BC"/>
    <w:rsid w:val="004D6294"/>
    <w:rsid w:val="004D6564"/>
    <w:rsid w:val="004D6FC1"/>
    <w:rsid w:val="004D70BD"/>
    <w:rsid w:val="004D76A4"/>
    <w:rsid w:val="004E0B33"/>
    <w:rsid w:val="004E1F3E"/>
    <w:rsid w:val="004E2E65"/>
    <w:rsid w:val="004E30BC"/>
    <w:rsid w:val="004E35A1"/>
    <w:rsid w:val="004E4298"/>
    <w:rsid w:val="004E4552"/>
    <w:rsid w:val="004E4DCD"/>
    <w:rsid w:val="004E5BE3"/>
    <w:rsid w:val="004F01D1"/>
    <w:rsid w:val="004F030A"/>
    <w:rsid w:val="004F149D"/>
    <w:rsid w:val="004F25CF"/>
    <w:rsid w:val="004F28C6"/>
    <w:rsid w:val="004F2CDA"/>
    <w:rsid w:val="004F3418"/>
    <w:rsid w:val="004F3CC4"/>
    <w:rsid w:val="004F446B"/>
    <w:rsid w:val="004F44FC"/>
    <w:rsid w:val="004F4CA9"/>
    <w:rsid w:val="004F4E8E"/>
    <w:rsid w:val="004F50D7"/>
    <w:rsid w:val="004F55EC"/>
    <w:rsid w:val="004F721E"/>
    <w:rsid w:val="004F78D3"/>
    <w:rsid w:val="004F7CC9"/>
    <w:rsid w:val="005015ED"/>
    <w:rsid w:val="00501E92"/>
    <w:rsid w:val="00502AD7"/>
    <w:rsid w:val="00503C48"/>
    <w:rsid w:val="0050467A"/>
    <w:rsid w:val="00504EBF"/>
    <w:rsid w:val="00506605"/>
    <w:rsid w:val="005070F5"/>
    <w:rsid w:val="0051136F"/>
    <w:rsid w:val="00511698"/>
    <w:rsid w:val="00512649"/>
    <w:rsid w:val="00512B64"/>
    <w:rsid w:val="005142FB"/>
    <w:rsid w:val="005144A9"/>
    <w:rsid w:val="00514A23"/>
    <w:rsid w:val="0051545F"/>
    <w:rsid w:val="00515637"/>
    <w:rsid w:val="00515BF6"/>
    <w:rsid w:val="00517143"/>
    <w:rsid w:val="00517C19"/>
    <w:rsid w:val="00517C74"/>
    <w:rsid w:val="00521465"/>
    <w:rsid w:val="005239EB"/>
    <w:rsid w:val="00523FF0"/>
    <w:rsid w:val="005241C6"/>
    <w:rsid w:val="00524441"/>
    <w:rsid w:val="00524D1E"/>
    <w:rsid w:val="00525BFF"/>
    <w:rsid w:val="00526150"/>
    <w:rsid w:val="00526F02"/>
    <w:rsid w:val="00527271"/>
    <w:rsid w:val="00527FDC"/>
    <w:rsid w:val="005302F9"/>
    <w:rsid w:val="0053051F"/>
    <w:rsid w:val="00530ECA"/>
    <w:rsid w:val="0053113C"/>
    <w:rsid w:val="00531705"/>
    <w:rsid w:val="00534939"/>
    <w:rsid w:val="00534A0D"/>
    <w:rsid w:val="00534C41"/>
    <w:rsid w:val="00534FD8"/>
    <w:rsid w:val="00536E1E"/>
    <w:rsid w:val="00536F69"/>
    <w:rsid w:val="00536FDB"/>
    <w:rsid w:val="00537624"/>
    <w:rsid w:val="00537D6F"/>
    <w:rsid w:val="00537F60"/>
    <w:rsid w:val="005406B9"/>
    <w:rsid w:val="00540DB9"/>
    <w:rsid w:val="00541AA2"/>
    <w:rsid w:val="00541FED"/>
    <w:rsid w:val="00542A76"/>
    <w:rsid w:val="00542FB0"/>
    <w:rsid w:val="005431BA"/>
    <w:rsid w:val="005439C5"/>
    <w:rsid w:val="0054405C"/>
    <w:rsid w:val="0054410D"/>
    <w:rsid w:val="00544BD6"/>
    <w:rsid w:val="005454BD"/>
    <w:rsid w:val="005462DA"/>
    <w:rsid w:val="005464BD"/>
    <w:rsid w:val="00546841"/>
    <w:rsid w:val="00546F7F"/>
    <w:rsid w:val="00547B27"/>
    <w:rsid w:val="00547C6B"/>
    <w:rsid w:val="0055143C"/>
    <w:rsid w:val="00551925"/>
    <w:rsid w:val="005529D2"/>
    <w:rsid w:val="005542EC"/>
    <w:rsid w:val="00554715"/>
    <w:rsid w:val="00554A74"/>
    <w:rsid w:val="00554C0E"/>
    <w:rsid w:val="00554CE5"/>
    <w:rsid w:val="00554D61"/>
    <w:rsid w:val="00555062"/>
    <w:rsid w:val="00555743"/>
    <w:rsid w:val="00555D89"/>
    <w:rsid w:val="00556DA5"/>
    <w:rsid w:val="00556F15"/>
    <w:rsid w:val="00557937"/>
    <w:rsid w:val="00560754"/>
    <w:rsid w:val="00560C6D"/>
    <w:rsid w:val="00560CAE"/>
    <w:rsid w:val="00560CE8"/>
    <w:rsid w:val="00560CF3"/>
    <w:rsid w:val="00562074"/>
    <w:rsid w:val="00562184"/>
    <w:rsid w:val="00562A27"/>
    <w:rsid w:val="00563C3C"/>
    <w:rsid w:val="00564112"/>
    <w:rsid w:val="0056415D"/>
    <w:rsid w:val="00565576"/>
    <w:rsid w:val="00565BA2"/>
    <w:rsid w:val="00566B1F"/>
    <w:rsid w:val="00566F0E"/>
    <w:rsid w:val="00567AF3"/>
    <w:rsid w:val="005729AD"/>
    <w:rsid w:val="00573973"/>
    <w:rsid w:val="00573B11"/>
    <w:rsid w:val="0057496A"/>
    <w:rsid w:val="00574E66"/>
    <w:rsid w:val="00574E90"/>
    <w:rsid w:val="00575D96"/>
    <w:rsid w:val="00576620"/>
    <w:rsid w:val="005779A6"/>
    <w:rsid w:val="00577FDA"/>
    <w:rsid w:val="005802BF"/>
    <w:rsid w:val="00581340"/>
    <w:rsid w:val="0058196F"/>
    <w:rsid w:val="005833C5"/>
    <w:rsid w:val="00583431"/>
    <w:rsid w:val="00583CAE"/>
    <w:rsid w:val="00585C98"/>
    <w:rsid w:val="00585CC9"/>
    <w:rsid w:val="00585DF4"/>
    <w:rsid w:val="00586237"/>
    <w:rsid w:val="00587306"/>
    <w:rsid w:val="00587B40"/>
    <w:rsid w:val="005907DB"/>
    <w:rsid w:val="005908EA"/>
    <w:rsid w:val="00591B76"/>
    <w:rsid w:val="00591CB7"/>
    <w:rsid w:val="00593722"/>
    <w:rsid w:val="00595C77"/>
    <w:rsid w:val="00596A59"/>
    <w:rsid w:val="00596B22"/>
    <w:rsid w:val="005A05DE"/>
    <w:rsid w:val="005A0882"/>
    <w:rsid w:val="005A135C"/>
    <w:rsid w:val="005A1A1F"/>
    <w:rsid w:val="005A1BD8"/>
    <w:rsid w:val="005A3156"/>
    <w:rsid w:val="005A3CEA"/>
    <w:rsid w:val="005A4ABF"/>
    <w:rsid w:val="005A4DE4"/>
    <w:rsid w:val="005A55E3"/>
    <w:rsid w:val="005A5F99"/>
    <w:rsid w:val="005A612A"/>
    <w:rsid w:val="005A64E1"/>
    <w:rsid w:val="005A7F79"/>
    <w:rsid w:val="005B0483"/>
    <w:rsid w:val="005B16FE"/>
    <w:rsid w:val="005B1717"/>
    <w:rsid w:val="005B1DCB"/>
    <w:rsid w:val="005B1EC1"/>
    <w:rsid w:val="005B2915"/>
    <w:rsid w:val="005B2B50"/>
    <w:rsid w:val="005B3BEF"/>
    <w:rsid w:val="005B3D8C"/>
    <w:rsid w:val="005B3F3F"/>
    <w:rsid w:val="005B42D7"/>
    <w:rsid w:val="005B47B0"/>
    <w:rsid w:val="005B4D6B"/>
    <w:rsid w:val="005B51F4"/>
    <w:rsid w:val="005B583A"/>
    <w:rsid w:val="005B5B7E"/>
    <w:rsid w:val="005B60F8"/>
    <w:rsid w:val="005B73A2"/>
    <w:rsid w:val="005B769D"/>
    <w:rsid w:val="005B77BC"/>
    <w:rsid w:val="005B7F23"/>
    <w:rsid w:val="005C0471"/>
    <w:rsid w:val="005C0611"/>
    <w:rsid w:val="005C448B"/>
    <w:rsid w:val="005C506D"/>
    <w:rsid w:val="005C543F"/>
    <w:rsid w:val="005D0089"/>
    <w:rsid w:val="005D1CE3"/>
    <w:rsid w:val="005E04D8"/>
    <w:rsid w:val="005E0A19"/>
    <w:rsid w:val="005E10FC"/>
    <w:rsid w:val="005E187A"/>
    <w:rsid w:val="005E1CAF"/>
    <w:rsid w:val="005E1D77"/>
    <w:rsid w:val="005E2081"/>
    <w:rsid w:val="005E24F8"/>
    <w:rsid w:val="005E27E0"/>
    <w:rsid w:val="005E2988"/>
    <w:rsid w:val="005E384D"/>
    <w:rsid w:val="005E40A9"/>
    <w:rsid w:val="005E4464"/>
    <w:rsid w:val="005E542A"/>
    <w:rsid w:val="005E5F50"/>
    <w:rsid w:val="005E69B1"/>
    <w:rsid w:val="005E6DB1"/>
    <w:rsid w:val="005E7A5F"/>
    <w:rsid w:val="005F1748"/>
    <w:rsid w:val="005F1E74"/>
    <w:rsid w:val="005F23C0"/>
    <w:rsid w:val="005F2C40"/>
    <w:rsid w:val="005F30B6"/>
    <w:rsid w:val="005F33EE"/>
    <w:rsid w:val="005F3408"/>
    <w:rsid w:val="005F3737"/>
    <w:rsid w:val="005F418E"/>
    <w:rsid w:val="005F42C1"/>
    <w:rsid w:val="005F4ACE"/>
    <w:rsid w:val="005F5CAF"/>
    <w:rsid w:val="005F5D3D"/>
    <w:rsid w:val="005F62B9"/>
    <w:rsid w:val="005F64A1"/>
    <w:rsid w:val="005F6888"/>
    <w:rsid w:val="005F7E4F"/>
    <w:rsid w:val="00600053"/>
    <w:rsid w:val="00600744"/>
    <w:rsid w:val="00600839"/>
    <w:rsid w:val="00600991"/>
    <w:rsid w:val="006011E4"/>
    <w:rsid w:val="006017A7"/>
    <w:rsid w:val="00601A3D"/>
    <w:rsid w:val="00601F85"/>
    <w:rsid w:val="006023CA"/>
    <w:rsid w:val="00602FF8"/>
    <w:rsid w:val="0060358A"/>
    <w:rsid w:val="006046A8"/>
    <w:rsid w:val="006046F6"/>
    <w:rsid w:val="00604D71"/>
    <w:rsid w:val="0060520D"/>
    <w:rsid w:val="0060522C"/>
    <w:rsid w:val="00605BB2"/>
    <w:rsid w:val="006066A6"/>
    <w:rsid w:val="00606D8B"/>
    <w:rsid w:val="00606E08"/>
    <w:rsid w:val="006070CE"/>
    <w:rsid w:val="00607C6E"/>
    <w:rsid w:val="00612074"/>
    <w:rsid w:val="00612EE3"/>
    <w:rsid w:val="00613248"/>
    <w:rsid w:val="00613A6D"/>
    <w:rsid w:val="00614F0B"/>
    <w:rsid w:val="0061545E"/>
    <w:rsid w:val="00616928"/>
    <w:rsid w:val="00616AC3"/>
    <w:rsid w:val="006176E0"/>
    <w:rsid w:val="00617B06"/>
    <w:rsid w:val="006202C1"/>
    <w:rsid w:val="00620F43"/>
    <w:rsid w:val="00622C24"/>
    <w:rsid w:val="00623732"/>
    <w:rsid w:val="00623AB0"/>
    <w:rsid w:val="00623E20"/>
    <w:rsid w:val="0062406A"/>
    <w:rsid w:val="0062550E"/>
    <w:rsid w:val="00626436"/>
    <w:rsid w:val="00626A82"/>
    <w:rsid w:val="00626C28"/>
    <w:rsid w:val="00627D88"/>
    <w:rsid w:val="00627FFA"/>
    <w:rsid w:val="00630153"/>
    <w:rsid w:val="00630444"/>
    <w:rsid w:val="006311C1"/>
    <w:rsid w:val="00632641"/>
    <w:rsid w:val="00633ABF"/>
    <w:rsid w:val="00633B69"/>
    <w:rsid w:val="006340C2"/>
    <w:rsid w:val="0063419B"/>
    <w:rsid w:val="00634936"/>
    <w:rsid w:val="00635ACD"/>
    <w:rsid w:val="0063649E"/>
    <w:rsid w:val="006403E2"/>
    <w:rsid w:val="00642D63"/>
    <w:rsid w:val="0064391C"/>
    <w:rsid w:val="006447DF"/>
    <w:rsid w:val="00644AE1"/>
    <w:rsid w:val="00646AE4"/>
    <w:rsid w:val="0064751C"/>
    <w:rsid w:val="0064782B"/>
    <w:rsid w:val="006503F1"/>
    <w:rsid w:val="00650447"/>
    <w:rsid w:val="006504CE"/>
    <w:rsid w:val="00650876"/>
    <w:rsid w:val="0065370F"/>
    <w:rsid w:val="00653D13"/>
    <w:rsid w:val="0065561C"/>
    <w:rsid w:val="0065731D"/>
    <w:rsid w:val="00657BCC"/>
    <w:rsid w:val="00663ADD"/>
    <w:rsid w:val="00663E07"/>
    <w:rsid w:val="00664B9A"/>
    <w:rsid w:val="00664E84"/>
    <w:rsid w:val="00665299"/>
    <w:rsid w:val="00665AB7"/>
    <w:rsid w:val="00667050"/>
    <w:rsid w:val="006670A2"/>
    <w:rsid w:val="0066753F"/>
    <w:rsid w:val="006678B7"/>
    <w:rsid w:val="00667C85"/>
    <w:rsid w:val="006702E2"/>
    <w:rsid w:val="00670473"/>
    <w:rsid w:val="00670B4C"/>
    <w:rsid w:val="00670D2E"/>
    <w:rsid w:val="00670FC5"/>
    <w:rsid w:val="00671154"/>
    <w:rsid w:val="006715CC"/>
    <w:rsid w:val="00672758"/>
    <w:rsid w:val="00673696"/>
    <w:rsid w:val="00674163"/>
    <w:rsid w:val="006748EF"/>
    <w:rsid w:val="00675380"/>
    <w:rsid w:val="00675843"/>
    <w:rsid w:val="00675F15"/>
    <w:rsid w:val="00675F95"/>
    <w:rsid w:val="006765F1"/>
    <w:rsid w:val="0067699F"/>
    <w:rsid w:val="00676A4C"/>
    <w:rsid w:val="00680A2F"/>
    <w:rsid w:val="006810F2"/>
    <w:rsid w:val="00681943"/>
    <w:rsid w:val="006825CC"/>
    <w:rsid w:val="00682F26"/>
    <w:rsid w:val="00683704"/>
    <w:rsid w:val="00683917"/>
    <w:rsid w:val="006839C2"/>
    <w:rsid w:val="0068404F"/>
    <w:rsid w:val="006840A3"/>
    <w:rsid w:val="00684331"/>
    <w:rsid w:val="006846DA"/>
    <w:rsid w:val="006847DE"/>
    <w:rsid w:val="00684914"/>
    <w:rsid w:val="00685103"/>
    <w:rsid w:val="0068539E"/>
    <w:rsid w:val="00685529"/>
    <w:rsid w:val="0068618C"/>
    <w:rsid w:val="006867F7"/>
    <w:rsid w:val="0068681F"/>
    <w:rsid w:val="00686D16"/>
    <w:rsid w:val="00690005"/>
    <w:rsid w:val="00690665"/>
    <w:rsid w:val="00691205"/>
    <w:rsid w:val="0069166E"/>
    <w:rsid w:val="00691932"/>
    <w:rsid w:val="00691CF3"/>
    <w:rsid w:val="00691FFC"/>
    <w:rsid w:val="006924E9"/>
    <w:rsid w:val="00692673"/>
    <w:rsid w:val="00692A94"/>
    <w:rsid w:val="00692E63"/>
    <w:rsid w:val="006932DB"/>
    <w:rsid w:val="006938BF"/>
    <w:rsid w:val="00693ED2"/>
    <w:rsid w:val="00694020"/>
    <w:rsid w:val="00694C71"/>
    <w:rsid w:val="00695E82"/>
    <w:rsid w:val="00696403"/>
    <w:rsid w:val="006966FC"/>
    <w:rsid w:val="00696808"/>
    <w:rsid w:val="00696A43"/>
    <w:rsid w:val="00696C75"/>
    <w:rsid w:val="00696D84"/>
    <w:rsid w:val="00697FA2"/>
    <w:rsid w:val="006A0095"/>
    <w:rsid w:val="006A0373"/>
    <w:rsid w:val="006A1F75"/>
    <w:rsid w:val="006A337F"/>
    <w:rsid w:val="006A3F34"/>
    <w:rsid w:val="006A448B"/>
    <w:rsid w:val="006A4DC4"/>
    <w:rsid w:val="006A513B"/>
    <w:rsid w:val="006A69A7"/>
    <w:rsid w:val="006A6FBD"/>
    <w:rsid w:val="006A758F"/>
    <w:rsid w:val="006B00A8"/>
    <w:rsid w:val="006B0D76"/>
    <w:rsid w:val="006B0E4E"/>
    <w:rsid w:val="006B1038"/>
    <w:rsid w:val="006B34F4"/>
    <w:rsid w:val="006B3B0F"/>
    <w:rsid w:val="006B44F8"/>
    <w:rsid w:val="006B5CAD"/>
    <w:rsid w:val="006B5F04"/>
    <w:rsid w:val="006B5F3F"/>
    <w:rsid w:val="006B6664"/>
    <w:rsid w:val="006B7A51"/>
    <w:rsid w:val="006C0629"/>
    <w:rsid w:val="006C1F36"/>
    <w:rsid w:val="006C24CC"/>
    <w:rsid w:val="006C394F"/>
    <w:rsid w:val="006C47E7"/>
    <w:rsid w:val="006C4A0A"/>
    <w:rsid w:val="006C6205"/>
    <w:rsid w:val="006C680F"/>
    <w:rsid w:val="006C6A1E"/>
    <w:rsid w:val="006C792A"/>
    <w:rsid w:val="006C7E13"/>
    <w:rsid w:val="006D08ED"/>
    <w:rsid w:val="006D0C29"/>
    <w:rsid w:val="006D0CAD"/>
    <w:rsid w:val="006D1847"/>
    <w:rsid w:val="006D1B92"/>
    <w:rsid w:val="006D271A"/>
    <w:rsid w:val="006D2897"/>
    <w:rsid w:val="006D2E30"/>
    <w:rsid w:val="006D2E43"/>
    <w:rsid w:val="006D2E57"/>
    <w:rsid w:val="006D36E5"/>
    <w:rsid w:val="006D3A5A"/>
    <w:rsid w:val="006D4898"/>
    <w:rsid w:val="006D576F"/>
    <w:rsid w:val="006D61F7"/>
    <w:rsid w:val="006D6922"/>
    <w:rsid w:val="006D728E"/>
    <w:rsid w:val="006E0036"/>
    <w:rsid w:val="006E0ED9"/>
    <w:rsid w:val="006E0FB8"/>
    <w:rsid w:val="006E11D0"/>
    <w:rsid w:val="006E1B07"/>
    <w:rsid w:val="006E2292"/>
    <w:rsid w:val="006E2367"/>
    <w:rsid w:val="006E2643"/>
    <w:rsid w:val="006E2866"/>
    <w:rsid w:val="006E2999"/>
    <w:rsid w:val="006E2F52"/>
    <w:rsid w:val="006E3F48"/>
    <w:rsid w:val="006E46A1"/>
    <w:rsid w:val="006E4B7E"/>
    <w:rsid w:val="006E6EEA"/>
    <w:rsid w:val="006E784C"/>
    <w:rsid w:val="006E7937"/>
    <w:rsid w:val="006E7946"/>
    <w:rsid w:val="006E7C84"/>
    <w:rsid w:val="006E7FCF"/>
    <w:rsid w:val="006F1124"/>
    <w:rsid w:val="006F1E65"/>
    <w:rsid w:val="006F26D4"/>
    <w:rsid w:val="006F2D8A"/>
    <w:rsid w:val="006F2E61"/>
    <w:rsid w:val="006F2F1A"/>
    <w:rsid w:val="006F30D5"/>
    <w:rsid w:val="006F33E3"/>
    <w:rsid w:val="006F3C93"/>
    <w:rsid w:val="006F3E24"/>
    <w:rsid w:val="006F5BDD"/>
    <w:rsid w:val="006F6DB4"/>
    <w:rsid w:val="006F78DF"/>
    <w:rsid w:val="006F78FD"/>
    <w:rsid w:val="006F7FC2"/>
    <w:rsid w:val="007000CF"/>
    <w:rsid w:val="00701002"/>
    <w:rsid w:val="00701559"/>
    <w:rsid w:val="007019E7"/>
    <w:rsid w:val="00702F72"/>
    <w:rsid w:val="0070347A"/>
    <w:rsid w:val="0070353D"/>
    <w:rsid w:val="007037F1"/>
    <w:rsid w:val="00704255"/>
    <w:rsid w:val="00705230"/>
    <w:rsid w:val="007058B2"/>
    <w:rsid w:val="00706551"/>
    <w:rsid w:val="00707436"/>
    <w:rsid w:val="007106E1"/>
    <w:rsid w:val="0071081C"/>
    <w:rsid w:val="00711D3E"/>
    <w:rsid w:val="00711E9A"/>
    <w:rsid w:val="007136AA"/>
    <w:rsid w:val="00713AE5"/>
    <w:rsid w:val="00714FF4"/>
    <w:rsid w:val="00715093"/>
    <w:rsid w:val="007157FB"/>
    <w:rsid w:val="0071582E"/>
    <w:rsid w:val="007166F5"/>
    <w:rsid w:val="0071785A"/>
    <w:rsid w:val="00717A7E"/>
    <w:rsid w:val="007209AD"/>
    <w:rsid w:val="007209AF"/>
    <w:rsid w:val="00720ACE"/>
    <w:rsid w:val="007224C7"/>
    <w:rsid w:val="00722A22"/>
    <w:rsid w:val="00724195"/>
    <w:rsid w:val="00724834"/>
    <w:rsid w:val="00725993"/>
    <w:rsid w:val="007268DF"/>
    <w:rsid w:val="00727A11"/>
    <w:rsid w:val="00727FDF"/>
    <w:rsid w:val="00730414"/>
    <w:rsid w:val="00730C2C"/>
    <w:rsid w:val="00730D63"/>
    <w:rsid w:val="00731D6C"/>
    <w:rsid w:val="00731E8E"/>
    <w:rsid w:val="007320E6"/>
    <w:rsid w:val="0073283C"/>
    <w:rsid w:val="0073285D"/>
    <w:rsid w:val="007329EA"/>
    <w:rsid w:val="00732A44"/>
    <w:rsid w:val="00732A68"/>
    <w:rsid w:val="00733032"/>
    <w:rsid w:val="00733983"/>
    <w:rsid w:val="00733B08"/>
    <w:rsid w:val="00733D12"/>
    <w:rsid w:val="00734D5C"/>
    <w:rsid w:val="00734E75"/>
    <w:rsid w:val="00735796"/>
    <w:rsid w:val="00736364"/>
    <w:rsid w:val="0073788E"/>
    <w:rsid w:val="00740BD4"/>
    <w:rsid w:val="00740F30"/>
    <w:rsid w:val="00741299"/>
    <w:rsid w:val="0074244A"/>
    <w:rsid w:val="00742EA1"/>
    <w:rsid w:val="00743378"/>
    <w:rsid w:val="00743B52"/>
    <w:rsid w:val="00743EE3"/>
    <w:rsid w:val="00745AAD"/>
    <w:rsid w:val="007461CE"/>
    <w:rsid w:val="00747365"/>
    <w:rsid w:val="00747DE7"/>
    <w:rsid w:val="007501D3"/>
    <w:rsid w:val="0075056A"/>
    <w:rsid w:val="00751E56"/>
    <w:rsid w:val="007527DA"/>
    <w:rsid w:val="007549BF"/>
    <w:rsid w:val="007552EE"/>
    <w:rsid w:val="00755AD2"/>
    <w:rsid w:val="00755EBF"/>
    <w:rsid w:val="007564B6"/>
    <w:rsid w:val="007573DD"/>
    <w:rsid w:val="007577EA"/>
    <w:rsid w:val="007609CE"/>
    <w:rsid w:val="00760D99"/>
    <w:rsid w:val="00761220"/>
    <w:rsid w:val="007615AE"/>
    <w:rsid w:val="007615BA"/>
    <w:rsid w:val="007618E3"/>
    <w:rsid w:val="007618FD"/>
    <w:rsid w:val="0076223A"/>
    <w:rsid w:val="0076296D"/>
    <w:rsid w:val="007633D5"/>
    <w:rsid w:val="0076359D"/>
    <w:rsid w:val="00763834"/>
    <w:rsid w:val="00763CB0"/>
    <w:rsid w:val="00763ED1"/>
    <w:rsid w:val="00763F25"/>
    <w:rsid w:val="00763F76"/>
    <w:rsid w:val="00764DCB"/>
    <w:rsid w:val="00765298"/>
    <w:rsid w:val="00765FAF"/>
    <w:rsid w:val="00766277"/>
    <w:rsid w:val="00766AE5"/>
    <w:rsid w:val="007677D8"/>
    <w:rsid w:val="007705DE"/>
    <w:rsid w:val="00771700"/>
    <w:rsid w:val="00772C40"/>
    <w:rsid w:val="00772EF3"/>
    <w:rsid w:val="0077344A"/>
    <w:rsid w:val="007734F9"/>
    <w:rsid w:val="00773FF1"/>
    <w:rsid w:val="0077405F"/>
    <w:rsid w:val="00774842"/>
    <w:rsid w:val="00775531"/>
    <w:rsid w:val="00775D6C"/>
    <w:rsid w:val="00777311"/>
    <w:rsid w:val="0077734F"/>
    <w:rsid w:val="0077775F"/>
    <w:rsid w:val="00777E3D"/>
    <w:rsid w:val="00780AA6"/>
    <w:rsid w:val="00781CFA"/>
    <w:rsid w:val="007841E2"/>
    <w:rsid w:val="00784329"/>
    <w:rsid w:val="0078437F"/>
    <w:rsid w:val="00784BE8"/>
    <w:rsid w:val="0078553D"/>
    <w:rsid w:val="007865FD"/>
    <w:rsid w:val="00787105"/>
    <w:rsid w:val="00790EBA"/>
    <w:rsid w:val="007913A6"/>
    <w:rsid w:val="00792620"/>
    <w:rsid w:val="00792830"/>
    <w:rsid w:val="00792F56"/>
    <w:rsid w:val="00793EDB"/>
    <w:rsid w:val="0079482A"/>
    <w:rsid w:val="0079498B"/>
    <w:rsid w:val="007967B6"/>
    <w:rsid w:val="0079688A"/>
    <w:rsid w:val="00797F11"/>
    <w:rsid w:val="007A0842"/>
    <w:rsid w:val="007A1675"/>
    <w:rsid w:val="007A18DC"/>
    <w:rsid w:val="007A2AD9"/>
    <w:rsid w:val="007A30E2"/>
    <w:rsid w:val="007A40BA"/>
    <w:rsid w:val="007A5285"/>
    <w:rsid w:val="007A529F"/>
    <w:rsid w:val="007A52C5"/>
    <w:rsid w:val="007A5BF6"/>
    <w:rsid w:val="007A6096"/>
    <w:rsid w:val="007A67BA"/>
    <w:rsid w:val="007A7858"/>
    <w:rsid w:val="007B065F"/>
    <w:rsid w:val="007B0730"/>
    <w:rsid w:val="007B12D6"/>
    <w:rsid w:val="007B20FC"/>
    <w:rsid w:val="007B2DCC"/>
    <w:rsid w:val="007B2EBF"/>
    <w:rsid w:val="007B2EF3"/>
    <w:rsid w:val="007B2F4E"/>
    <w:rsid w:val="007B381A"/>
    <w:rsid w:val="007B392E"/>
    <w:rsid w:val="007B3AC1"/>
    <w:rsid w:val="007B461D"/>
    <w:rsid w:val="007B5CBF"/>
    <w:rsid w:val="007B5DF0"/>
    <w:rsid w:val="007B6B9A"/>
    <w:rsid w:val="007C032D"/>
    <w:rsid w:val="007C0398"/>
    <w:rsid w:val="007C2710"/>
    <w:rsid w:val="007C3336"/>
    <w:rsid w:val="007C4484"/>
    <w:rsid w:val="007C4DED"/>
    <w:rsid w:val="007C50F5"/>
    <w:rsid w:val="007C548D"/>
    <w:rsid w:val="007C5BAE"/>
    <w:rsid w:val="007C6E96"/>
    <w:rsid w:val="007C7093"/>
    <w:rsid w:val="007C7D64"/>
    <w:rsid w:val="007D00A7"/>
    <w:rsid w:val="007D0703"/>
    <w:rsid w:val="007D088E"/>
    <w:rsid w:val="007D0B71"/>
    <w:rsid w:val="007D153F"/>
    <w:rsid w:val="007D3150"/>
    <w:rsid w:val="007D4B48"/>
    <w:rsid w:val="007D7ADF"/>
    <w:rsid w:val="007E0CC2"/>
    <w:rsid w:val="007E22DC"/>
    <w:rsid w:val="007E270D"/>
    <w:rsid w:val="007E39F1"/>
    <w:rsid w:val="007E3FBC"/>
    <w:rsid w:val="007E436A"/>
    <w:rsid w:val="007E5044"/>
    <w:rsid w:val="007E6695"/>
    <w:rsid w:val="007E7478"/>
    <w:rsid w:val="007E7FFD"/>
    <w:rsid w:val="007F0420"/>
    <w:rsid w:val="007F0CAB"/>
    <w:rsid w:val="007F2359"/>
    <w:rsid w:val="007F35CE"/>
    <w:rsid w:val="007F4F64"/>
    <w:rsid w:val="007F5030"/>
    <w:rsid w:val="007F5271"/>
    <w:rsid w:val="007F58E0"/>
    <w:rsid w:val="007F67ED"/>
    <w:rsid w:val="007F6BEE"/>
    <w:rsid w:val="007F75DC"/>
    <w:rsid w:val="007F7A5E"/>
    <w:rsid w:val="008002C1"/>
    <w:rsid w:val="0080081E"/>
    <w:rsid w:val="008019DA"/>
    <w:rsid w:val="00801E23"/>
    <w:rsid w:val="00802299"/>
    <w:rsid w:val="008025E5"/>
    <w:rsid w:val="008027B9"/>
    <w:rsid w:val="008031EB"/>
    <w:rsid w:val="008035B8"/>
    <w:rsid w:val="00803BD4"/>
    <w:rsid w:val="008040D2"/>
    <w:rsid w:val="0080410D"/>
    <w:rsid w:val="00804310"/>
    <w:rsid w:val="00805F85"/>
    <w:rsid w:val="00806178"/>
    <w:rsid w:val="008061DD"/>
    <w:rsid w:val="00806641"/>
    <w:rsid w:val="00807547"/>
    <w:rsid w:val="0080763F"/>
    <w:rsid w:val="00807B47"/>
    <w:rsid w:val="00807DD4"/>
    <w:rsid w:val="00810555"/>
    <w:rsid w:val="0081143D"/>
    <w:rsid w:val="0081164A"/>
    <w:rsid w:val="00811873"/>
    <w:rsid w:val="00811908"/>
    <w:rsid w:val="00811C8F"/>
    <w:rsid w:val="00811DE6"/>
    <w:rsid w:val="008147EA"/>
    <w:rsid w:val="00815169"/>
    <w:rsid w:val="008158FA"/>
    <w:rsid w:val="00815B2C"/>
    <w:rsid w:val="00815D8B"/>
    <w:rsid w:val="00816784"/>
    <w:rsid w:val="00817536"/>
    <w:rsid w:val="00817B39"/>
    <w:rsid w:val="00817B5C"/>
    <w:rsid w:val="008204B4"/>
    <w:rsid w:val="008207BB"/>
    <w:rsid w:val="00820B02"/>
    <w:rsid w:val="00820FC0"/>
    <w:rsid w:val="00821BA7"/>
    <w:rsid w:val="008259E8"/>
    <w:rsid w:val="00825C96"/>
    <w:rsid w:val="00826427"/>
    <w:rsid w:val="00827D41"/>
    <w:rsid w:val="008310F3"/>
    <w:rsid w:val="008319C4"/>
    <w:rsid w:val="008319D1"/>
    <w:rsid w:val="00831BDE"/>
    <w:rsid w:val="00831C4E"/>
    <w:rsid w:val="008320E9"/>
    <w:rsid w:val="008323AC"/>
    <w:rsid w:val="008330F0"/>
    <w:rsid w:val="00833159"/>
    <w:rsid w:val="00833699"/>
    <w:rsid w:val="00834351"/>
    <w:rsid w:val="00834A83"/>
    <w:rsid w:val="00834DEF"/>
    <w:rsid w:val="00834FDA"/>
    <w:rsid w:val="00835543"/>
    <w:rsid w:val="00835760"/>
    <w:rsid w:val="008357F9"/>
    <w:rsid w:val="00835A58"/>
    <w:rsid w:val="00835AA5"/>
    <w:rsid w:val="00836DFA"/>
    <w:rsid w:val="00840845"/>
    <w:rsid w:val="008415F4"/>
    <w:rsid w:val="008434FF"/>
    <w:rsid w:val="00843A03"/>
    <w:rsid w:val="0084748D"/>
    <w:rsid w:val="00847F54"/>
    <w:rsid w:val="00850547"/>
    <w:rsid w:val="0085299C"/>
    <w:rsid w:val="00855693"/>
    <w:rsid w:val="0085590D"/>
    <w:rsid w:val="00855968"/>
    <w:rsid w:val="00856E1A"/>
    <w:rsid w:val="00856E3E"/>
    <w:rsid w:val="00856F4D"/>
    <w:rsid w:val="00857B27"/>
    <w:rsid w:val="00857ECE"/>
    <w:rsid w:val="00860093"/>
    <w:rsid w:val="00860193"/>
    <w:rsid w:val="00861F94"/>
    <w:rsid w:val="00862961"/>
    <w:rsid w:val="008633E7"/>
    <w:rsid w:val="00865746"/>
    <w:rsid w:val="00865906"/>
    <w:rsid w:val="00865988"/>
    <w:rsid w:val="00865CCF"/>
    <w:rsid w:val="00866A2D"/>
    <w:rsid w:val="00866FE1"/>
    <w:rsid w:val="00867466"/>
    <w:rsid w:val="008679A0"/>
    <w:rsid w:val="008715A6"/>
    <w:rsid w:val="008716A5"/>
    <w:rsid w:val="00871816"/>
    <w:rsid w:val="00872C36"/>
    <w:rsid w:val="00872F19"/>
    <w:rsid w:val="008735D6"/>
    <w:rsid w:val="00874B6F"/>
    <w:rsid w:val="00875DD2"/>
    <w:rsid w:val="00875F50"/>
    <w:rsid w:val="00875FC2"/>
    <w:rsid w:val="00876B28"/>
    <w:rsid w:val="00876BE9"/>
    <w:rsid w:val="00876D2D"/>
    <w:rsid w:val="00877526"/>
    <w:rsid w:val="008801FC"/>
    <w:rsid w:val="00880910"/>
    <w:rsid w:val="00880CE4"/>
    <w:rsid w:val="0088182B"/>
    <w:rsid w:val="0088186D"/>
    <w:rsid w:val="00881E12"/>
    <w:rsid w:val="00882981"/>
    <w:rsid w:val="00883277"/>
    <w:rsid w:val="008842AB"/>
    <w:rsid w:val="00885645"/>
    <w:rsid w:val="00886D2F"/>
    <w:rsid w:val="008871BE"/>
    <w:rsid w:val="00890677"/>
    <w:rsid w:val="008908F1"/>
    <w:rsid w:val="00890FB7"/>
    <w:rsid w:val="00891E00"/>
    <w:rsid w:val="0089400A"/>
    <w:rsid w:val="00894140"/>
    <w:rsid w:val="00894276"/>
    <w:rsid w:val="0089487F"/>
    <w:rsid w:val="00894C44"/>
    <w:rsid w:val="00894E6C"/>
    <w:rsid w:val="00894EB1"/>
    <w:rsid w:val="0089566A"/>
    <w:rsid w:val="00895752"/>
    <w:rsid w:val="008965E3"/>
    <w:rsid w:val="00897521"/>
    <w:rsid w:val="00897C19"/>
    <w:rsid w:val="008A03BF"/>
    <w:rsid w:val="008A074C"/>
    <w:rsid w:val="008A1066"/>
    <w:rsid w:val="008A1693"/>
    <w:rsid w:val="008A1C90"/>
    <w:rsid w:val="008A1D39"/>
    <w:rsid w:val="008A243B"/>
    <w:rsid w:val="008A245C"/>
    <w:rsid w:val="008A25F7"/>
    <w:rsid w:val="008A39FB"/>
    <w:rsid w:val="008A48BD"/>
    <w:rsid w:val="008A495C"/>
    <w:rsid w:val="008A49B6"/>
    <w:rsid w:val="008A55AC"/>
    <w:rsid w:val="008A5DA6"/>
    <w:rsid w:val="008A62AF"/>
    <w:rsid w:val="008A68A5"/>
    <w:rsid w:val="008A74CE"/>
    <w:rsid w:val="008A7C60"/>
    <w:rsid w:val="008A7E0F"/>
    <w:rsid w:val="008B1322"/>
    <w:rsid w:val="008B138D"/>
    <w:rsid w:val="008B2A70"/>
    <w:rsid w:val="008B39A8"/>
    <w:rsid w:val="008B4C7F"/>
    <w:rsid w:val="008B4CAF"/>
    <w:rsid w:val="008B4CC6"/>
    <w:rsid w:val="008B5DCE"/>
    <w:rsid w:val="008B5DEE"/>
    <w:rsid w:val="008B6760"/>
    <w:rsid w:val="008B712E"/>
    <w:rsid w:val="008C03A4"/>
    <w:rsid w:val="008C2B67"/>
    <w:rsid w:val="008C2D0B"/>
    <w:rsid w:val="008C3675"/>
    <w:rsid w:val="008C3826"/>
    <w:rsid w:val="008C38E0"/>
    <w:rsid w:val="008C3D81"/>
    <w:rsid w:val="008C53B7"/>
    <w:rsid w:val="008C5901"/>
    <w:rsid w:val="008C5D43"/>
    <w:rsid w:val="008C60E1"/>
    <w:rsid w:val="008C7B82"/>
    <w:rsid w:val="008C7BB7"/>
    <w:rsid w:val="008D0118"/>
    <w:rsid w:val="008D02E2"/>
    <w:rsid w:val="008D10E9"/>
    <w:rsid w:val="008D142E"/>
    <w:rsid w:val="008D214D"/>
    <w:rsid w:val="008D2B3F"/>
    <w:rsid w:val="008D2DAD"/>
    <w:rsid w:val="008D2F85"/>
    <w:rsid w:val="008D5AF3"/>
    <w:rsid w:val="008D63A4"/>
    <w:rsid w:val="008D75F3"/>
    <w:rsid w:val="008D77D1"/>
    <w:rsid w:val="008D7A0E"/>
    <w:rsid w:val="008E06B4"/>
    <w:rsid w:val="008E0F13"/>
    <w:rsid w:val="008E16D4"/>
    <w:rsid w:val="008E1AF7"/>
    <w:rsid w:val="008E4862"/>
    <w:rsid w:val="008F0553"/>
    <w:rsid w:val="008F0B8B"/>
    <w:rsid w:val="008F1DE6"/>
    <w:rsid w:val="008F26A6"/>
    <w:rsid w:val="008F2D39"/>
    <w:rsid w:val="008F379F"/>
    <w:rsid w:val="008F3DC3"/>
    <w:rsid w:val="008F4375"/>
    <w:rsid w:val="008F50F3"/>
    <w:rsid w:val="008F5B9B"/>
    <w:rsid w:val="008F61B1"/>
    <w:rsid w:val="008F63FA"/>
    <w:rsid w:val="008F68A4"/>
    <w:rsid w:val="008F785C"/>
    <w:rsid w:val="00900122"/>
    <w:rsid w:val="0090024D"/>
    <w:rsid w:val="009024C1"/>
    <w:rsid w:val="009024C5"/>
    <w:rsid w:val="009034EC"/>
    <w:rsid w:val="00903A66"/>
    <w:rsid w:val="00903B2C"/>
    <w:rsid w:val="00906055"/>
    <w:rsid w:val="009064BE"/>
    <w:rsid w:val="00910540"/>
    <w:rsid w:val="009112D7"/>
    <w:rsid w:val="00911529"/>
    <w:rsid w:val="00911BAD"/>
    <w:rsid w:val="00911D47"/>
    <w:rsid w:val="00912154"/>
    <w:rsid w:val="0091254D"/>
    <w:rsid w:val="00912988"/>
    <w:rsid w:val="009129EA"/>
    <w:rsid w:val="00912CE7"/>
    <w:rsid w:val="0091306B"/>
    <w:rsid w:val="009139B6"/>
    <w:rsid w:val="0091434A"/>
    <w:rsid w:val="0091463E"/>
    <w:rsid w:val="00914873"/>
    <w:rsid w:val="00915B2E"/>
    <w:rsid w:val="00915D9D"/>
    <w:rsid w:val="00915E7B"/>
    <w:rsid w:val="00916457"/>
    <w:rsid w:val="009172AB"/>
    <w:rsid w:val="009175AF"/>
    <w:rsid w:val="009205E2"/>
    <w:rsid w:val="009208E9"/>
    <w:rsid w:val="0092135E"/>
    <w:rsid w:val="0092216D"/>
    <w:rsid w:val="00922861"/>
    <w:rsid w:val="00922C15"/>
    <w:rsid w:val="00922C9D"/>
    <w:rsid w:val="00923943"/>
    <w:rsid w:val="009241E9"/>
    <w:rsid w:val="0092420C"/>
    <w:rsid w:val="00925632"/>
    <w:rsid w:val="00925655"/>
    <w:rsid w:val="00926AE5"/>
    <w:rsid w:val="00927360"/>
    <w:rsid w:val="009277FC"/>
    <w:rsid w:val="0093060F"/>
    <w:rsid w:val="00930C16"/>
    <w:rsid w:val="009326B5"/>
    <w:rsid w:val="0093289D"/>
    <w:rsid w:val="00932AD4"/>
    <w:rsid w:val="00932C2A"/>
    <w:rsid w:val="0093399B"/>
    <w:rsid w:val="0093476E"/>
    <w:rsid w:val="009348F5"/>
    <w:rsid w:val="00935184"/>
    <w:rsid w:val="009351C4"/>
    <w:rsid w:val="00936A49"/>
    <w:rsid w:val="009375AF"/>
    <w:rsid w:val="00937BC9"/>
    <w:rsid w:val="009405B7"/>
    <w:rsid w:val="00941029"/>
    <w:rsid w:val="00942B8A"/>
    <w:rsid w:val="00942EE0"/>
    <w:rsid w:val="00943623"/>
    <w:rsid w:val="0094530C"/>
    <w:rsid w:val="00945615"/>
    <w:rsid w:val="00945769"/>
    <w:rsid w:val="00945A35"/>
    <w:rsid w:val="0094691C"/>
    <w:rsid w:val="00946B3F"/>
    <w:rsid w:val="009479BC"/>
    <w:rsid w:val="00947CC6"/>
    <w:rsid w:val="00947F05"/>
    <w:rsid w:val="00950ED6"/>
    <w:rsid w:val="0095150B"/>
    <w:rsid w:val="00951E0C"/>
    <w:rsid w:val="00952561"/>
    <w:rsid w:val="0095309E"/>
    <w:rsid w:val="00953455"/>
    <w:rsid w:val="00953B50"/>
    <w:rsid w:val="009540CF"/>
    <w:rsid w:val="00954ED4"/>
    <w:rsid w:val="009576D6"/>
    <w:rsid w:val="00960575"/>
    <w:rsid w:val="0096116C"/>
    <w:rsid w:val="009616A5"/>
    <w:rsid w:val="00961971"/>
    <w:rsid w:val="00961E62"/>
    <w:rsid w:val="00961EA2"/>
    <w:rsid w:val="0096203E"/>
    <w:rsid w:val="0096318B"/>
    <w:rsid w:val="009632AC"/>
    <w:rsid w:val="00963351"/>
    <w:rsid w:val="009634A4"/>
    <w:rsid w:val="009635F5"/>
    <w:rsid w:val="00963775"/>
    <w:rsid w:val="009650EA"/>
    <w:rsid w:val="009655EB"/>
    <w:rsid w:val="00965DDD"/>
    <w:rsid w:val="00966D54"/>
    <w:rsid w:val="0096745B"/>
    <w:rsid w:val="0097025A"/>
    <w:rsid w:val="009703E8"/>
    <w:rsid w:val="00970793"/>
    <w:rsid w:val="00971182"/>
    <w:rsid w:val="00971539"/>
    <w:rsid w:val="009715B4"/>
    <w:rsid w:val="00971ABA"/>
    <w:rsid w:val="00972038"/>
    <w:rsid w:val="009720D9"/>
    <w:rsid w:val="00972C71"/>
    <w:rsid w:val="0097358C"/>
    <w:rsid w:val="00975FB2"/>
    <w:rsid w:val="00976558"/>
    <w:rsid w:val="00976B87"/>
    <w:rsid w:val="009778DA"/>
    <w:rsid w:val="00982956"/>
    <w:rsid w:val="0098331D"/>
    <w:rsid w:val="00983378"/>
    <w:rsid w:val="00983D0F"/>
    <w:rsid w:val="009840F0"/>
    <w:rsid w:val="0098414D"/>
    <w:rsid w:val="0098598D"/>
    <w:rsid w:val="00985B77"/>
    <w:rsid w:val="00987758"/>
    <w:rsid w:val="00987FB5"/>
    <w:rsid w:val="00991BB1"/>
    <w:rsid w:val="0099210B"/>
    <w:rsid w:val="009921EA"/>
    <w:rsid w:val="009931B0"/>
    <w:rsid w:val="00993CED"/>
    <w:rsid w:val="00993E76"/>
    <w:rsid w:val="00994125"/>
    <w:rsid w:val="009963B3"/>
    <w:rsid w:val="00996CD2"/>
    <w:rsid w:val="009A018A"/>
    <w:rsid w:val="009A0614"/>
    <w:rsid w:val="009A0F4C"/>
    <w:rsid w:val="009A1143"/>
    <w:rsid w:val="009A2360"/>
    <w:rsid w:val="009A3603"/>
    <w:rsid w:val="009A42AC"/>
    <w:rsid w:val="009A4A20"/>
    <w:rsid w:val="009A586E"/>
    <w:rsid w:val="009A5FF2"/>
    <w:rsid w:val="009A6228"/>
    <w:rsid w:val="009A6B65"/>
    <w:rsid w:val="009A6DBB"/>
    <w:rsid w:val="009A6ECC"/>
    <w:rsid w:val="009A7064"/>
    <w:rsid w:val="009A7125"/>
    <w:rsid w:val="009A725A"/>
    <w:rsid w:val="009A7D53"/>
    <w:rsid w:val="009A7DD4"/>
    <w:rsid w:val="009A7F12"/>
    <w:rsid w:val="009B00D2"/>
    <w:rsid w:val="009B11A0"/>
    <w:rsid w:val="009B1A94"/>
    <w:rsid w:val="009B1C9C"/>
    <w:rsid w:val="009B22BC"/>
    <w:rsid w:val="009B432A"/>
    <w:rsid w:val="009B438D"/>
    <w:rsid w:val="009B47AC"/>
    <w:rsid w:val="009B48B5"/>
    <w:rsid w:val="009B4DD1"/>
    <w:rsid w:val="009B59CA"/>
    <w:rsid w:val="009B6C49"/>
    <w:rsid w:val="009B7368"/>
    <w:rsid w:val="009B762A"/>
    <w:rsid w:val="009B7AE7"/>
    <w:rsid w:val="009B7BBC"/>
    <w:rsid w:val="009C030E"/>
    <w:rsid w:val="009C058D"/>
    <w:rsid w:val="009C07F1"/>
    <w:rsid w:val="009C2319"/>
    <w:rsid w:val="009C29E5"/>
    <w:rsid w:val="009C3726"/>
    <w:rsid w:val="009C387A"/>
    <w:rsid w:val="009C3F86"/>
    <w:rsid w:val="009C4C26"/>
    <w:rsid w:val="009C4C74"/>
    <w:rsid w:val="009C4E35"/>
    <w:rsid w:val="009C4F64"/>
    <w:rsid w:val="009C5CFE"/>
    <w:rsid w:val="009C5F9B"/>
    <w:rsid w:val="009C7582"/>
    <w:rsid w:val="009C7C23"/>
    <w:rsid w:val="009D0EE8"/>
    <w:rsid w:val="009D1EB7"/>
    <w:rsid w:val="009D35FC"/>
    <w:rsid w:val="009D3B65"/>
    <w:rsid w:val="009D475E"/>
    <w:rsid w:val="009D4BD0"/>
    <w:rsid w:val="009D4ECF"/>
    <w:rsid w:val="009D596B"/>
    <w:rsid w:val="009D5BAE"/>
    <w:rsid w:val="009D6A97"/>
    <w:rsid w:val="009D6F99"/>
    <w:rsid w:val="009D7463"/>
    <w:rsid w:val="009D7523"/>
    <w:rsid w:val="009E01BD"/>
    <w:rsid w:val="009E0C5B"/>
    <w:rsid w:val="009E153F"/>
    <w:rsid w:val="009E1E09"/>
    <w:rsid w:val="009E2093"/>
    <w:rsid w:val="009E249B"/>
    <w:rsid w:val="009E2642"/>
    <w:rsid w:val="009E2E5A"/>
    <w:rsid w:val="009E389F"/>
    <w:rsid w:val="009E38F9"/>
    <w:rsid w:val="009E3E5E"/>
    <w:rsid w:val="009E44B7"/>
    <w:rsid w:val="009E4D16"/>
    <w:rsid w:val="009E534E"/>
    <w:rsid w:val="009E5835"/>
    <w:rsid w:val="009E6968"/>
    <w:rsid w:val="009E72F7"/>
    <w:rsid w:val="009E7F82"/>
    <w:rsid w:val="009F0C46"/>
    <w:rsid w:val="009F0D77"/>
    <w:rsid w:val="009F0E43"/>
    <w:rsid w:val="009F2045"/>
    <w:rsid w:val="009F43ED"/>
    <w:rsid w:val="009F5E25"/>
    <w:rsid w:val="009F60CE"/>
    <w:rsid w:val="009F62C8"/>
    <w:rsid w:val="009F6990"/>
    <w:rsid w:val="009F7411"/>
    <w:rsid w:val="009F7CCA"/>
    <w:rsid w:val="009F7D15"/>
    <w:rsid w:val="00A00492"/>
    <w:rsid w:val="00A008F7"/>
    <w:rsid w:val="00A014B2"/>
    <w:rsid w:val="00A020DC"/>
    <w:rsid w:val="00A0302A"/>
    <w:rsid w:val="00A0342C"/>
    <w:rsid w:val="00A04266"/>
    <w:rsid w:val="00A042F4"/>
    <w:rsid w:val="00A056BA"/>
    <w:rsid w:val="00A056DC"/>
    <w:rsid w:val="00A059B4"/>
    <w:rsid w:val="00A06F3E"/>
    <w:rsid w:val="00A0701D"/>
    <w:rsid w:val="00A07322"/>
    <w:rsid w:val="00A07999"/>
    <w:rsid w:val="00A106F1"/>
    <w:rsid w:val="00A107CA"/>
    <w:rsid w:val="00A11352"/>
    <w:rsid w:val="00A11684"/>
    <w:rsid w:val="00A119ED"/>
    <w:rsid w:val="00A13D3C"/>
    <w:rsid w:val="00A141ED"/>
    <w:rsid w:val="00A14610"/>
    <w:rsid w:val="00A14829"/>
    <w:rsid w:val="00A14A30"/>
    <w:rsid w:val="00A14D28"/>
    <w:rsid w:val="00A14D62"/>
    <w:rsid w:val="00A14EE4"/>
    <w:rsid w:val="00A15496"/>
    <w:rsid w:val="00A16765"/>
    <w:rsid w:val="00A169A0"/>
    <w:rsid w:val="00A206B6"/>
    <w:rsid w:val="00A207CE"/>
    <w:rsid w:val="00A23040"/>
    <w:rsid w:val="00A2409A"/>
    <w:rsid w:val="00A2558C"/>
    <w:rsid w:val="00A30B75"/>
    <w:rsid w:val="00A30C3F"/>
    <w:rsid w:val="00A30C5E"/>
    <w:rsid w:val="00A31092"/>
    <w:rsid w:val="00A3168D"/>
    <w:rsid w:val="00A31AD1"/>
    <w:rsid w:val="00A31BF8"/>
    <w:rsid w:val="00A31CED"/>
    <w:rsid w:val="00A32856"/>
    <w:rsid w:val="00A33886"/>
    <w:rsid w:val="00A338CB"/>
    <w:rsid w:val="00A34D2E"/>
    <w:rsid w:val="00A34D52"/>
    <w:rsid w:val="00A3541A"/>
    <w:rsid w:val="00A35475"/>
    <w:rsid w:val="00A3595E"/>
    <w:rsid w:val="00A367A8"/>
    <w:rsid w:val="00A378EF"/>
    <w:rsid w:val="00A37BDD"/>
    <w:rsid w:val="00A404D3"/>
    <w:rsid w:val="00A404EF"/>
    <w:rsid w:val="00A40713"/>
    <w:rsid w:val="00A4086A"/>
    <w:rsid w:val="00A408D9"/>
    <w:rsid w:val="00A41172"/>
    <w:rsid w:val="00A41637"/>
    <w:rsid w:val="00A421A4"/>
    <w:rsid w:val="00A42CD3"/>
    <w:rsid w:val="00A42D09"/>
    <w:rsid w:val="00A4333B"/>
    <w:rsid w:val="00A443D1"/>
    <w:rsid w:val="00A458CD"/>
    <w:rsid w:val="00A45BF2"/>
    <w:rsid w:val="00A45F24"/>
    <w:rsid w:val="00A46D9A"/>
    <w:rsid w:val="00A4755C"/>
    <w:rsid w:val="00A47B83"/>
    <w:rsid w:val="00A50146"/>
    <w:rsid w:val="00A5106F"/>
    <w:rsid w:val="00A5175A"/>
    <w:rsid w:val="00A51F82"/>
    <w:rsid w:val="00A527A5"/>
    <w:rsid w:val="00A52BDF"/>
    <w:rsid w:val="00A52CE1"/>
    <w:rsid w:val="00A53E20"/>
    <w:rsid w:val="00A542F7"/>
    <w:rsid w:val="00A54BC7"/>
    <w:rsid w:val="00A554B9"/>
    <w:rsid w:val="00A5592C"/>
    <w:rsid w:val="00A55A01"/>
    <w:rsid w:val="00A55D32"/>
    <w:rsid w:val="00A56041"/>
    <w:rsid w:val="00A568A8"/>
    <w:rsid w:val="00A56F9C"/>
    <w:rsid w:val="00A5773F"/>
    <w:rsid w:val="00A622DC"/>
    <w:rsid w:val="00A6243F"/>
    <w:rsid w:val="00A629CC"/>
    <w:rsid w:val="00A62CE7"/>
    <w:rsid w:val="00A63D4E"/>
    <w:rsid w:val="00A63F13"/>
    <w:rsid w:val="00A64652"/>
    <w:rsid w:val="00A64755"/>
    <w:rsid w:val="00A64DB6"/>
    <w:rsid w:val="00A65842"/>
    <w:rsid w:val="00A7032D"/>
    <w:rsid w:val="00A70DAA"/>
    <w:rsid w:val="00A71068"/>
    <w:rsid w:val="00A71756"/>
    <w:rsid w:val="00A720E7"/>
    <w:rsid w:val="00A73617"/>
    <w:rsid w:val="00A73B89"/>
    <w:rsid w:val="00A74B7B"/>
    <w:rsid w:val="00A75640"/>
    <w:rsid w:val="00A75B57"/>
    <w:rsid w:val="00A77AED"/>
    <w:rsid w:val="00A813B4"/>
    <w:rsid w:val="00A82FD6"/>
    <w:rsid w:val="00A836DA"/>
    <w:rsid w:val="00A84206"/>
    <w:rsid w:val="00A8426A"/>
    <w:rsid w:val="00A85478"/>
    <w:rsid w:val="00A861B4"/>
    <w:rsid w:val="00A8636A"/>
    <w:rsid w:val="00A86700"/>
    <w:rsid w:val="00A87048"/>
    <w:rsid w:val="00A9034B"/>
    <w:rsid w:val="00A92B63"/>
    <w:rsid w:val="00A935C5"/>
    <w:rsid w:val="00A9423C"/>
    <w:rsid w:val="00A9479B"/>
    <w:rsid w:val="00A94A84"/>
    <w:rsid w:val="00A94B05"/>
    <w:rsid w:val="00A94DA2"/>
    <w:rsid w:val="00A94FF9"/>
    <w:rsid w:val="00A9569C"/>
    <w:rsid w:val="00A966A2"/>
    <w:rsid w:val="00A96812"/>
    <w:rsid w:val="00A96D73"/>
    <w:rsid w:val="00A96F37"/>
    <w:rsid w:val="00AA0019"/>
    <w:rsid w:val="00AA086D"/>
    <w:rsid w:val="00AA0BB9"/>
    <w:rsid w:val="00AA1DBC"/>
    <w:rsid w:val="00AA25D3"/>
    <w:rsid w:val="00AA33DB"/>
    <w:rsid w:val="00AA389D"/>
    <w:rsid w:val="00AA4128"/>
    <w:rsid w:val="00AA4367"/>
    <w:rsid w:val="00AA453A"/>
    <w:rsid w:val="00AA59A0"/>
    <w:rsid w:val="00AA5EA9"/>
    <w:rsid w:val="00AA65C3"/>
    <w:rsid w:val="00AA6888"/>
    <w:rsid w:val="00AA74AB"/>
    <w:rsid w:val="00AA7DA6"/>
    <w:rsid w:val="00AA7E75"/>
    <w:rsid w:val="00AA7EC8"/>
    <w:rsid w:val="00AB1A42"/>
    <w:rsid w:val="00AB2506"/>
    <w:rsid w:val="00AB2986"/>
    <w:rsid w:val="00AB36F2"/>
    <w:rsid w:val="00AB3A8B"/>
    <w:rsid w:val="00AB57C0"/>
    <w:rsid w:val="00AB665F"/>
    <w:rsid w:val="00AB695F"/>
    <w:rsid w:val="00AB76FF"/>
    <w:rsid w:val="00AC100C"/>
    <w:rsid w:val="00AC12CD"/>
    <w:rsid w:val="00AC3165"/>
    <w:rsid w:val="00AC37D1"/>
    <w:rsid w:val="00AC3BA8"/>
    <w:rsid w:val="00AC3C06"/>
    <w:rsid w:val="00AC4034"/>
    <w:rsid w:val="00AC4E77"/>
    <w:rsid w:val="00AC5214"/>
    <w:rsid w:val="00AC5784"/>
    <w:rsid w:val="00AC621C"/>
    <w:rsid w:val="00AC6484"/>
    <w:rsid w:val="00AC66AC"/>
    <w:rsid w:val="00AC673C"/>
    <w:rsid w:val="00AC7A20"/>
    <w:rsid w:val="00AC7B02"/>
    <w:rsid w:val="00AD0C39"/>
    <w:rsid w:val="00AD14CE"/>
    <w:rsid w:val="00AD2B34"/>
    <w:rsid w:val="00AD455E"/>
    <w:rsid w:val="00AD4A94"/>
    <w:rsid w:val="00AD4B06"/>
    <w:rsid w:val="00AD6685"/>
    <w:rsid w:val="00AD67C4"/>
    <w:rsid w:val="00AE004D"/>
    <w:rsid w:val="00AE023C"/>
    <w:rsid w:val="00AE092C"/>
    <w:rsid w:val="00AE2F90"/>
    <w:rsid w:val="00AE4383"/>
    <w:rsid w:val="00AE47C8"/>
    <w:rsid w:val="00AE48C5"/>
    <w:rsid w:val="00AE4BB5"/>
    <w:rsid w:val="00AE5460"/>
    <w:rsid w:val="00AE6BE8"/>
    <w:rsid w:val="00AE708D"/>
    <w:rsid w:val="00AF02A1"/>
    <w:rsid w:val="00AF0943"/>
    <w:rsid w:val="00AF0CED"/>
    <w:rsid w:val="00AF22A0"/>
    <w:rsid w:val="00AF2956"/>
    <w:rsid w:val="00AF2A09"/>
    <w:rsid w:val="00AF3FA4"/>
    <w:rsid w:val="00AF53BD"/>
    <w:rsid w:val="00AF5997"/>
    <w:rsid w:val="00AF65B3"/>
    <w:rsid w:val="00AF6B26"/>
    <w:rsid w:val="00AF7A0D"/>
    <w:rsid w:val="00B008F8"/>
    <w:rsid w:val="00B01B94"/>
    <w:rsid w:val="00B01C8F"/>
    <w:rsid w:val="00B01E75"/>
    <w:rsid w:val="00B02367"/>
    <w:rsid w:val="00B02B55"/>
    <w:rsid w:val="00B02C66"/>
    <w:rsid w:val="00B0334A"/>
    <w:rsid w:val="00B051F7"/>
    <w:rsid w:val="00B0538A"/>
    <w:rsid w:val="00B064F3"/>
    <w:rsid w:val="00B069B5"/>
    <w:rsid w:val="00B069E0"/>
    <w:rsid w:val="00B071B5"/>
    <w:rsid w:val="00B075D7"/>
    <w:rsid w:val="00B1035A"/>
    <w:rsid w:val="00B11C6F"/>
    <w:rsid w:val="00B13572"/>
    <w:rsid w:val="00B137F1"/>
    <w:rsid w:val="00B14222"/>
    <w:rsid w:val="00B14BEF"/>
    <w:rsid w:val="00B14C64"/>
    <w:rsid w:val="00B153E7"/>
    <w:rsid w:val="00B15688"/>
    <w:rsid w:val="00B1608D"/>
    <w:rsid w:val="00B16623"/>
    <w:rsid w:val="00B16B10"/>
    <w:rsid w:val="00B16DC9"/>
    <w:rsid w:val="00B1713B"/>
    <w:rsid w:val="00B17F14"/>
    <w:rsid w:val="00B20E92"/>
    <w:rsid w:val="00B218A1"/>
    <w:rsid w:val="00B21B27"/>
    <w:rsid w:val="00B22722"/>
    <w:rsid w:val="00B235BB"/>
    <w:rsid w:val="00B23AA2"/>
    <w:rsid w:val="00B23B40"/>
    <w:rsid w:val="00B24A7A"/>
    <w:rsid w:val="00B24AF0"/>
    <w:rsid w:val="00B24BC7"/>
    <w:rsid w:val="00B256C9"/>
    <w:rsid w:val="00B25BBA"/>
    <w:rsid w:val="00B26742"/>
    <w:rsid w:val="00B270D6"/>
    <w:rsid w:val="00B301C0"/>
    <w:rsid w:val="00B30474"/>
    <w:rsid w:val="00B31211"/>
    <w:rsid w:val="00B31A80"/>
    <w:rsid w:val="00B32EDA"/>
    <w:rsid w:val="00B332E7"/>
    <w:rsid w:val="00B33394"/>
    <w:rsid w:val="00B33C10"/>
    <w:rsid w:val="00B33FC4"/>
    <w:rsid w:val="00B361E6"/>
    <w:rsid w:val="00B36662"/>
    <w:rsid w:val="00B366D8"/>
    <w:rsid w:val="00B36BDB"/>
    <w:rsid w:val="00B36E81"/>
    <w:rsid w:val="00B36F96"/>
    <w:rsid w:val="00B3714E"/>
    <w:rsid w:val="00B4022A"/>
    <w:rsid w:val="00B405C1"/>
    <w:rsid w:val="00B4297A"/>
    <w:rsid w:val="00B4298C"/>
    <w:rsid w:val="00B42E30"/>
    <w:rsid w:val="00B42EEA"/>
    <w:rsid w:val="00B42F27"/>
    <w:rsid w:val="00B4344A"/>
    <w:rsid w:val="00B435B4"/>
    <w:rsid w:val="00B435F2"/>
    <w:rsid w:val="00B43B29"/>
    <w:rsid w:val="00B43B59"/>
    <w:rsid w:val="00B45C31"/>
    <w:rsid w:val="00B46650"/>
    <w:rsid w:val="00B468A4"/>
    <w:rsid w:val="00B46C68"/>
    <w:rsid w:val="00B478BD"/>
    <w:rsid w:val="00B50122"/>
    <w:rsid w:val="00B51A68"/>
    <w:rsid w:val="00B51DBA"/>
    <w:rsid w:val="00B53233"/>
    <w:rsid w:val="00B536CE"/>
    <w:rsid w:val="00B537A5"/>
    <w:rsid w:val="00B54350"/>
    <w:rsid w:val="00B545D7"/>
    <w:rsid w:val="00B54620"/>
    <w:rsid w:val="00B54782"/>
    <w:rsid w:val="00B5531A"/>
    <w:rsid w:val="00B56B6C"/>
    <w:rsid w:val="00B56C9E"/>
    <w:rsid w:val="00B56FDB"/>
    <w:rsid w:val="00B57F07"/>
    <w:rsid w:val="00B610DA"/>
    <w:rsid w:val="00B612D1"/>
    <w:rsid w:val="00B614CE"/>
    <w:rsid w:val="00B61599"/>
    <w:rsid w:val="00B61641"/>
    <w:rsid w:val="00B61BAA"/>
    <w:rsid w:val="00B63B13"/>
    <w:rsid w:val="00B646C6"/>
    <w:rsid w:val="00B65715"/>
    <w:rsid w:val="00B659CC"/>
    <w:rsid w:val="00B6684A"/>
    <w:rsid w:val="00B66F33"/>
    <w:rsid w:val="00B6749D"/>
    <w:rsid w:val="00B70685"/>
    <w:rsid w:val="00B70BFF"/>
    <w:rsid w:val="00B71CD2"/>
    <w:rsid w:val="00B72967"/>
    <w:rsid w:val="00B73D02"/>
    <w:rsid w:val="00B73E66"/>
    <w:rsid w:val="00B742F0"/>
    <w:rsid w:val="00B7493B"/>
    <w:rsid w:val="00B74D52"/>
    <w:rsid w:val="00B75BB9"/>
    <w:rsid w:val="00B76AB1"/>
    <w:rsid w:val="00B800C5"/>
    <w:rsid w:val="00B801B6"/>
    <w:rsid w:val="00B80847"/>
    <w:rsid w:val="00B830E0"/>
    <w:rsid w:val="00B8380D"/>
    <w:rsid w:val="00B838E8"/>
    <w:rsid w:val="00B84096"/>
    <w:rsid w:val="00B84215"/>
    <w:rsid w:val="00B84842"/>
    <w:rsid w:val="00B849CC"/>
    <w:rsid w:val="00B84B27"/>
    <w:rsid w:val="00B852D4"/>
    <w:rsid w:val="00B85ADB"/>
    <w:rsid w:val="00B90022"/>
    <w:rsid w:val="00B9056A"/>
    <w:rsid w:val="00B90780"/>
    <w:rsid w:val="00B91217"/>
    <w:rsid w:val="00B916FB"/>
    <w:rsid w:val="00B91B9A"/>
    <w:rsid w:val="00B91FD9"/>
    <w:rsid w:val="00B92365"/>
    <w:rsid w:val="00B92E4A"/>
    <w:rsid w:val="00B933C3"/>
    <w:rsid w:val="00B935A9"/>
    <w:rsid w:val="00B93729"/>
    <w:rsid w:val="00B9480C"/>
    <w:rsid w:val="00B94D57"/>
    <w:rsid w:val="00B95AE1"/>
    <w:rsid w:val="00B97570"/>
    <w:rsid w:val="00B976ED"/>
    <w:rsid w:val="00B9780F"/>
    <w:rsid w:val="00BA00FC"/>
    <w:rsid w:val="00BA0119"/>
    <w:rsid w:val="00BA06F5"/>
    <w:rsid w:val="00BA0EA7"/>
    <w:rsid w:val="00BA13BB"/>
    <w:rsid w:val="00BA2019"/>
    <w:rsid w:val="00BA211B"/>
    <w:rsid w:val="00BA270C"/>
    <w:rsid w:val="00BA3243"/>
    <w:rsid w:val="00BA32C8"/>
    <w:rsid w:val="00BA436A"/>
    <w:rsid w:val="00BA5FD0"/>
    <w:rsid w:val="00BA6663"/>
    <w:rsid w:val="00BA70DF"/>
    <w:rsid w:val="00BA717E"/>
    <w:rsid w:val="00BA7693"/>
    <w:rsid w:val="00BB0472"/>
    <w:rsid w:val="00BB06C8"/>
    <w:rsid w:val="00BB0938"/>
    <w:rsid w:val="00BB0A08"/>
    <w:rsid w:val="00BB140F"/>
    <w:rsid w:val="00BB14DA"/>
    <w:rsid w:val="00BB18D6"/>
    <w:rsid w:val="00BB192F"/>
    <w:rsid w:val="00BB2F38"/>
    <w:rsid w:val="00BB5227"/>
    <w:rsid w:val="00BB57EB"/>
    <w:rsid w:val="00BB5979"/>
    <w:rsid w:val="00BB6581"/>
    <w:rsid w:val="00BB7475"/>
    <w:rsid w:val="00BB7D66"/>
    <w:rsid w:val="00BB7E12"/>
    <w:rsid w:val="00BC1253"/>
    <w:rsid w:val="00BC1F2D"/>
    <w:rsid w:val="00BC226D"/>
    <w:rsid w:val="00BC2E96"/>
    <w:rsid w:val="00BC31C0"/>
    <w:rsid w:val="00BC4AC3"/>
    <w:rsid w:val="00BC51CB"/>
    <w:rsid w:val="00BC5D1E"/>
    <w:rsid w:val="00BC6227"/>
    <w:rsid w:val="00BC6314"/>
    <w:rsid w:val="00BC6D94"/>
    <w:rsid w:val="00BC6FA0"/>
    <w:rsid w:val="00BD0ED6"/>
    <w:rsid w:val="00BD1DEB"/>
    <w:rsid w:val="00BD2B9B"/>
    <w:rsid w:val="00BD2C3B"/>
    <w:rsid w:val="00BD2D49"/>
    <w:rsid w:val="00BD2F41"/>
    <w:rsid w:val="00BD3466"/>
    <w:rsid w:val="00BD34EF"/>
    <w:rsid w:val="00BD36A7"/>
    <w:rsid w:val="00BD3ECB"/>
    <w:rsid w:val="00BD44C1"/>
    <w:rsid w:val="00BD4530"/>
    <w:rsid w:val="00BD47AD"/>
    <w:rsid w:val="00BD4EA2"/>
    <w:rsid w:val="00BD54A6"/>
    <w:rsid w:val="00BD54E8"/>
    <w:rsid w:val="00BD5786"/>
    <w:rsid w:val="00BD5E6C"/>
    <w:rsid w:val="00BD69D4"/>
    <w:rsid w:val="00BE052B"/>
    <w:rsid w:val="00BE0682"/>
    <w:rsid w:val="00BE1CF2"/>
    <w:rsid w:val="00BE1DF1"/>
    <w:rsid w:val="00BE21F6"/>
    <w:rsid w:val="00BE347A"/>
    <w:rsid w:val="00BE3517"/>
    <w:rsid w:val="00BE3E82"/>
    <w:rsid w:val="00BE4703"/>
    <w:rsid w:val="00BE5721"/>
    <w:rsid w:val="00BE6390"/>
    <w:rsid w:val="00BF05BC"/>
    <w:rsid w:val="00BF2469"/>
    <w:rsid w:val="00BF29AC"/>
    <w:rsid w:val="00BF2A18"/>
    <w:rsid w:val="00BF3CBC"/>
    <w:rsid w:val="00BF3DB1"/>
    <w:rsid w:val="00BF4880"/>
    <w:rsid w:val="00BF5D44"/>
    <w:rsid w:val="00BF7797"/>
    <w:rsid w:val="00C000DE"/>
    <w:rsid w:val="00C00822"/>
    <w:rsid w:val="00C00EA1"/>
    <w:rsid w:val="00C01CF9"/>
    <w:rsid w:val="00C020AE"/>
    <w:rsid w:val="00C02480"/>
    <w:rsid w:val="00C02785"/>
    <w:rsid w:val="00C031D0"/>
    <w:rsid w:val="00C035CC"/>
    <w:rsid w:val="00C05DAC"/>
    <w:rsid w:val="00C1016C"/>
    <w:rsid w:val="00C10FEF"/>
    <w:rsid w:val="00C11684"/>
    <w:rsid w:val="00C117D4"/>
    <w:rsid w:val="00C11BD5"/>
    <w:rsid w:val="00C11C45"/>
    <w:rsid w:val="00C12017"/>
    <w:rsid w:val="00C123E3"/>
    <w:rsid w:val="00C12CDC"/>
    <w:rsid w:val="00C15000"/>
    <w:rsid w:val="00C1550B"/>
    <w:rsid w:val="00C15CCE"/>
    <w:rsid w:val="00C164E7"/>
    <w:rsid w:val="00C16E81"/>
    <w:rsid w:val="00C16F2F"/>
    <w:rsid w:val="00C17B82"/>
    <w:rsid w:val="00C17E98"/>
    <w:rsid w:val="00C20090"/>
    <w:rsid w:val="00C20127"/>
    <w:rsid w:val="00C21AC6"/>
    <w:rsid w:val="00C21C66"/>
    <w:rsid w:val="00C21F50"/>
    <w:rsid w:val="00C2200B"/>
    <w:rsid w:val="00C238E6"/>
    <w:rsid w:val="00C23A61"/>
    <w:rsid w:val="00C23C56"/>
    <w:rsid w:val="00C24D8B"/>
    <w:rsid w:val="00C25CF7"/>
    <w:rsid w:val="00C25D1E"/>
    <w:rsid w:val="00C25D5D"/>
    <w:rsid w:val="00C26E1F"/>
    <w:rsid w:val="00C27926"/>
    <w:rsid w:val="00C31BE7"/>
    <w:rsid w:val="00C31CF5"/>
    <w:rsid w:val="00C32802"/>
    <w:rsid w:val="00C3352D"/>
    <w:rsid w:val="00C33862"/>
    <w:rsid w:val="00C33A4D"/>
    <w:rsid w:val="00C33B74"/>
    <w:rsid w:val="00C34B0F"/>
    <w:rsid w:val="00C3530D"/>
    <w:rsid w:val="00C3550B"/>
    <w:rsid w:val="00C35AB4"/>
    <w:rsid w:val="00C35C79"/>
    <w:rsid w:val="00C35CCB"/>
    <w:rsid w:val="00C36535"/>
    <w:rsid w:val="00C40897"/>
    <w:rsid w:val="00C408DE"/>
    <w:rsid w:val="00C40D9E"/>
    <w:rsid w:val="00C41396"/>
    <w:rsid w:val="00C4190C"/>
    <w:rsid w:val="00C42C25"/>
    <w:rsid w:val="00C42D8D"/>
    <w:rsid w:val="00C433FB"/>
    <w:rsid w:val="00C44BD3"/>
    <w:rsid w:val="00C45475"/>
    <w:rsid w:val="00C46AD1"/>
    <w:rsid w:val="00C47AB7"/>
    <w:rsid w:val="00C510ED"/>
    <w:rsid w:val="00C518E4"/>
    <w:rsid w:val="00C5192D"/>
    <w:rsid w:val="00C52C22"/>
    <w:rsid w:val="00C54D51"/>
    <w:rsid w:val="00C568AB"/>
    <w:rsid w:val="00C57008"/>
    <w:rsid w:val="00C579BF"/>
    <w:rsid w:val="00C57C5D"/>
    <w:rsid w:val="00C6010B"/>
    <w:rsid w:val="00C616A2"/>
    <w:rsid w:val="00C61A03"/>
    <w:rsid w:val="00C61BB5"/>
    <w:rsid w:val="00C626FC"/>
    <w:rsid w:val="00C6376F"/>
    <w:rsid w:val="00C643DD"/>
    <w:rsid w:val="00C64415"/>
    <w:rsid w:val="00C65C4F"/>
    <w:rsid w:val="00C65CB0"/>
    <w:rsid w:val="00C66769"/>
    <w:rsid w:val="00C66B36"/>
    <w:rsid w:val="00C678F6"/>
    <w:rsid w:val="00C67EBC"/>
    <w:rsid w:val="00C7153F"/>
    <w:rsid w:val="00C71FBF"/>
    <w:rsid w:val="00C72E9E"/>
    <w:rsid w:val="00C7390E"/>
    <w:rsid w:val="00C740D1"/>
    <w:rsid w:val="00C74484"/>
    <w:rsid w:val="00C7510B"/>
    <w:rsid w:val="00C75503"/>
    <w:rsid w:val="00C75ED4"/>
    <w:rsid w:val="00C765CF"/>
    <w:rsid w:val="00C772CC"/>
    <w:rsid w:val="00C77C0B"/>
    <w:rsid w:val="00C80B96"/>
    <w:rsid w:val="00C80BC9"/>
    <w:rsid w:val="00C810FC"/>
    <w:rsid w:val="00C821F5"/>
    <w:rsid w:val="00C82E2A"/>
    <w:rsid w:val="00C83648"/>
    <w:rsid w:val="00C83751"/>
    <w:rsid w:val="00C83767"/>
    <w:rsid w:val="00C83969"/>
    <w:rsid w:val="00C840EE"/>
    <w:rsid w:val="00C84662"/>
    <w:rsid w:val="00C84A35"/>
    <w:rsid w:val="00C84FEC"/>
    <w:rsid w:val="00C86958"/>
    <w:rsid w:val="00C8741D"/>
    <w:rsid w:val="00C87A44"/>
    <w:rsid w:val="00C90E46"/>
    <w:rsid w:val="00C913AD"/>
    <w:rsid w:val="00C921D8"/>
    <w:rsid w:val="00C922D3"/>
    <w:rsid w:val="00C92532"/>
    <w:rsid w:val="00C92EB0"/>
    <w:rsid w:val="00C93597"/>
    <w:rsid w:val="00C93B18"/>
    <w:rsid w:val="00C94683"/>
    <w:rsid w:val="00C94A54"/>
    <w:rsid w:val="00C959D6"/>
    <w:rsid w:val="00C95C2B"/>
    <w:rsid w:val="00C96BCE"/>
    <w:rsid w:val="00CA0307"/>
    <w:rsid w:val="00CA17CE"/>
    <w:rsid w:val="00CA266E"/>
    <w:rsid w:val="00CA5122"/>
    <w:rsid w:val="00CA51F6"/>
    <w:rsid w:val="00CA5A9E"/>
    <w:rsid w:val="00CA6A41"/>
    <w:rsid w:val="00CA721D"/>
    <w:rsid w:val="00CA7B3D"/>
    <w:rsid w:val="00CB03ED"/>
    <w:rsid w:val="00CB1602"/>
    <w:rsid w:val="00CB30D4"/>
    <w:rsid w:val="00CB31CE"/>
    <w:rsid w:val="00CB38F8"/>
    <w:rsid w:val="00CB3FB7"/>
    <w:rsid w:val="00CB45C9"/>
    <w:rsid w:val="00CB4E46"/>
    <w:rsid w:val="00CB6555"/>
    <w:rsid w:val="00CB69C2"/>
    <w:rsid w:val="00CB6CEB"/>
    <w:rsid w:val="00CB7F77"/>
    <w:rsid w:val="00CC0423"/>
    <w:rsid w:val="00CC0CDC"/>
    <w:rsid w:val="00CC199C"/>
    <w:rsid w:val="00CC225C"/>
    <w:rsid w:val="00CC2840"/>
    <w:rsid w:val="00CC2B50"/>
    <w:rsid w:val="00CC3C8D"/>
    <w:rsid w:val="00CC3D27"/>
    <w:rsid w:val="00CC7BE1"/>
    <w:rsid w:val="00CC7E04"/>
    <w:rsid w:val="00CD0A2D"/>
    <w:rsid w:val="00CD13F6"/>
    <w:rsid w:val="00CD1EC6"/>
    <w:rsid w:val="00CD1F61"/>
    <w:rsid w:val="00CD28ED"/>
    <w:rsid w:val="00CD30BC"/>
    <w:rsid w:val="00CD3582"/>
    <w:rsid w:val="00CD36C8"/>
    <w:rsid w:val="00CD4338"/>
    <w:rsid w:val="00CD517D"/>
    <w:rsid w:val="00CD5740"/>
    <w:rsid w:val="00CD5AF5"/>
    <w:rsid w:val="00CD7813"/>
    <w:rsid w:val="00CD7DF7"/>
    <w:rsid w:val="00CE1701"/>
    <w:rsid w:val="00CE21C8"/>
    <w:rsid w:val="00CE2752"/>
    <w:rsid w:val="00CE3D3B"/>
    <w:rsid w:val="00CE442F"/>
    <w:rsid w:val="00CE49A1"/>
    <w:rsid w:val="00CE4F72"/>
    <w:rsid w:val="00CE52E1"/>
    <w:rsid w:val="00CE63AF"/>
    <w:rsid w:val="00CE6801"/>
    <w:rsid w:val="00CE6AA6"/>
    <w:rsid w:val="00CE7A7C"/>
    <w:rsid w:val="00CF183E"/>
    <w:rsid w:val="00CF21E6"/>
    <w:rsid w:val="00CF2DDC"/>
    <w:rsid w:val="00CF4216"/>
    <w:rsid w:val="00CF4891"/>
    <w:rsid w:val="00CF4920"/>
    <w:rsid w:val="00CF5982"/>
    <w:rsid w:val="00CF5CD5"/>
    <w:rsid w:val="00CF5D64"/>
    <w:rsid w:val="00CF616E"/>
    <w:rsid w:val="00CF674F"/>
    <w:rsid w:val="00CF6941"/>
    <w:rsid w:val="00D0025D"/>
    <w:rsid w:val="00D00BD1"/>
    <w:rsid w:val="00D01217"/>
    <w:rsid w:val="00D01CC1"/>
    <w:rsid w:val="00D01FC6"/>
    <w:rsid w:val="00D02908"/>
    <w:rsid w:val="00D02A1B"/>
    <w:rsid w:val="00D02B4B"/>
    <w:rsid w:val="00D032DC"/>
    <w:rsid w:val="00D033E8"/>
    <w:rsid w:val="00D03BDB"/>
    <w:rsid w:val="00D056EC"/>
    <w:rsid w:val="00D05E61"/>
    <w:rsid w:val="00D06178"/>
    <w:rsid w:val="00D106DD"/>
    <w:rsid w:val="00D10E70"/>
    <w:rsid w:val="00D10E98"/>
    <w:rsid w:val="00D10F11"/>
    <w:rsid w:val="00D112D9"/>
    <w:rsid w:val="00D11425"/>
    <w:rsid w:val="00D1197D"/>
    <w:rsid w:val="00D122BE"/>
    <w:rsid w:val="00D13F8C"/>
    <w:rsid w:val="00D15952"/>
    <w:rsid w:val="00D15CE7"/>
    <w:rsid w:val="00D168B3"/>
    <w:rsid w:val="00D16BA6"/>
    <w:rsid w:val="00D20964"/>
    <w:rsid w:val="00D20A12"/>
    <w:rsid w:val="00D2636B"/>
    <w:rsid w:val="00D265D0"/>
    <w:rsid w:val="00D26B09"/>
    <w:rsid w:val="00D26E58"/>
    <w:rsid w:val="00D27050"/>
    <w:rsid w:val="00D2723C"/>
    <w:rsid w:val="00D273E4"/>
    <w:rsid w:val="00D30DC9"/>
    <w:rsid w:val="00D30E16"/>
    <w:rsid w:val="00D30FE7"/>
    <w:rsid w:val="00D33270"/>
    <w:rsid w:val="00D3497A"/>
    <w:rsid w:val="00D34AC8"/>
    <w:rsid w:val="00D34EE2"/>
    <w:rsid w:val="00D35B6D"/>
    <w:rsid w:val="00D36896"/>
    <w:rsid w:val="00D370B5"/>
    <w:rsid w:val="00D37886"/>
    <w:rsid w:val="00D37BBD"/>
    <w:rsid w:val="00D40845"/>
    <w:rsid w:val="00D41C8C"/>
    <w:rsid w:val="00D42862"/>
    <w:rsid w:val="00D42C0A"/>
    <w:rsid w:val="00D42D1C"/>
    <w:rsid w:val="00D42F3C"/>
    <w:rsid w:val="00D43328"/>
    <w:rsid w:val="00D436A6"/>
    <w:rsid w:val="00D44C1D"/>
    <w:rsid w:val="00D45783"/>
    <w:rsid w:val="00D4587F"/>
    <w:rsid w:val="00D45D9A"/>
    <w:rsid w:val="00D46392"/>
    <w:rsid w:val="00D464BB"/>
    <w:rsid w:val="00D4654F"/>
    <w:rsid w:val="00D46B1B"/>
    <w:rsid w:val="00D46B79"/>
    <w:rsid w:val="00D46BD9"/>
    <w:rsid w:val="00D46FA4"/>
    <w:rsid w:val="00D47397"/>
    <w:rsid w:val="00D47C91"/>
    <w:rsid w:val="00D47DBC"/>
    <w:rsid w:val="00D47FEF"/>
    <w:rsid w:val="00D5092D"/>
    <w:rsid w:val="00D5122F"/>
    <w:rsid w:val="00D51F0B"/>
    <w:rsid w:val="00D52F09"/>
    <w:rsid w:val="00D5465E"/>
    <w:rsid w:val="00D55488"/>
    <w:rsid w:val="00D55DA3"/>
    <w:rsid w:val="00D56BB7"/>
    <w:rsid w:val="00D57E8E"/>
    <w:rsid w:val="00D60C36"/>
    <w:rsid w:val="00D61768"/>
    <w:rsid w:val="00D61AF0"/>
    <w:rsid w:val="00D6207D"/>
    <w:rsid w:val="00D62A44"/>
    <w:rsid w:val="00D63007"/>
    <w:rsid w:val="00D631AC"/>
    <w:rsid w:val="00D6370E"/>
    <w:rsid w:val="00D63899"/>
    <w:rsid w:val="00D638AD"/>
    <w:rsid w:val="00D63F89"/>
    <w:rsid w:val="00D6485E"/>
    <w:rsid w:val="00D668AC"/>
    <w:rsid w:val="00D6691C"/>
    <w:rsid w:val="00D67346"/>
    <w:rsid w:val="00D709D8"/>
    <w:rsid w:val="00D70FA2"/>
    <w:rsid w:val="00D70FD8"/>
    <w:rsid w:val="00D71030"/>
    <w:rsid w:val="00D72344"/>
    <w:rsid w:val="00D72AF8"/>
    <w:rsid w:val="00D745B7"/>
    <w:rsid w:val="00D75470"/>
    <w:rsid w:val="00D76343"/>
    <w:rsid w:val="00D7689A"/>
    <w:rsid w:val="00D76D4D"/>
    <w:rsid w:val="00D77601"/>
    <w:rsid w:val="00D77E9A"/>
    <w:rsid w:val="00D80208"/>
    <w:rsid w:val="00D8041D"/>
    <w:rsid w:val="00D80492"/>
    <w:rsid w:val="00D806FE"/>
    <w:rsid w:val="00D81813"/>
    <w:rsid w:val="00D819FB"/>
    <w:rsid w:val="00D82737"/>
    <w:rsid w:val="00D83029"/>
    <w:rsid w:val="00D830AD"/>
    <w:rsid w:val="00D8385C"/>
    <w:rsid w:val="00D83919"/>
    <w:rsid w:val="00D83B8C"/>
    <w:rsid w:val="00D83D71"/>
    <w:rsid w:val="00D84B94"/>
    <w:rsid w:val="00D856FF"/>
    <w:rsid w:val="00D86DBC"/>
    <w:rsid w:val="00D871EA"/>
    <w:rsid w:val="00D87319"/>
    <w:rsid w:val="00D90AA4"/>
    <w:rsid w:val="00D918A1"/>
    <w:rsid w:val="00D91AB2"/>
    <w:rsid w:val="00D92871"/>
    <w:rsid w:val="00D92FBC"/>
    <w:rsid w:val="00D9417B"/>
    <w:rsid w:val="00D94E95"/>
    <w:rsid w:val="00D951FF"/>
    <w:rsid w:val="00D96219"/>
    <w:rsid w:val="00D96933"/>
    <w:rsid w:val="00D96AFF"/>
    <w:rsid w:val="00D96BD7"/>
    <w:rsid w:val="00D97AAA"/>
    <w:rsid w:val="00DA0D8B"/>
    <w:rsid w:val="00DA0DED"/>
    <w:rsid w:val="00DA1174"/>
    <w:rsid w:val="00DA14E5"/>
    <w:rsid w:val="00DA1C8A"/>
    <w:rsid w:val="00DA3946"/>
    <w:rsid w:val="00DA3FA3"/>
    <w:rsid w:val="00DA41D1"/>
    <w:rsid w:val="00DA4229"/>
    <w:rsid w:val="00DA48BA"/>
    <w:rsid w:val="00DA4FB2"/>
    <w:rsid w:val="00DA50E9"/>
    <w:rsid w:val="00DA65CA"/>
    <w:rsid w:val="00DA7127"/>
    <w:rsid w:val="00DA773B"/>
    <w:rsid w:val="00DB032B"/>
    <w:rsid w:val="00DB07D5"/>
    <w:rsid w:val="00DB17DF"/>
    <w:rsid w:val="00DB192F"/>
    <w:rsid w:val="00DB43D1"/>
    <w:rsid w:val="00DB49C9"/>
    <w:rsid w:val="00DB4D39"/>
    <w:rsid w:val="00DB5C00"/>
    <w:rsid w:val="00DB61C2"/>
    <w:rsid w:val="00DB66EB"/>
    <w:rsid w:val="00DB6C15"/>
    <w:rsid w:val="00DB6C9F"/>
    <w:rsid w:val="00DB7C7A"/>
    <w:rsid w:val="00DC0490"/>
    <w:rsid w:val="00DC0573"/>
    <w:rsid w:val="00DC0790"/>
    <w:rsid w:val="00DC0B8C"/>
    <w:rsid w:val="00DC1FB9"/>
    <w:rsid w:val="00DC2CF9"/>
    <w:rsid w:val="00DC33EB"/>
    <w:rsid w:val="00DC346A"/>
    <w:rsid w:val="00DC3A7C"/>
    <w:rsid w:val="00DC4667"/>
    <w:rsid w:val="00DC527D"/>
    <w:rsid w:val="00DC5CBD"/>
    <w:rsid w:val="00DC735C"/>
    <w:rsid w:val="00DC7691"/>
    <w:rsid w:val="00DC78D4"/>
    <w:rsid w:val="00DC7908"/>
    <w:rsid w:val="00DC7D43"/>
    <w:rsid w:val="00DD0292"/>
    <w:rsid w:val="00DD05A9"/>
    <w:rsid w:val="00DD0873"/>
    <w:rsid w:val="00DD0B2B"/>
    <w:rsid w:val="00DD1E04"/>
    <w:rsid w:val="00DD220E"/>
    <w:rsid w:val="00DD2A1A"/>
    <w:rsid w:val="00DD2D39"/>
    <w:rsid w:val="00DD2EC8"/>
    <w:rsid w:val="00DD3944"/>
    <w:rsid w:val="00DD4220"/>
    <w:rsid w:val="00DD442A"/>
    <w:rsid w:val="00DD471F"/>
    <w:rsid w:val="00DD49FA"/>
    <w:rsid w:val="00DD4AA9"/>
    <w:rsid w:val="00DD5D33"/>
    <w:rsid w:val="00DD5E32"/>
    <w:rsid w:val="00DD6BC6"/>
    <w:rsid w:val="00DE08E2"/>
    <w:rsid w:val="00DE0AF0"/>
    <w:rsid w:val="00DE13BD"/>
    <w:rsid w:val="00DE2CB0"/>
    <w:rsid w:val="00DE32D8"/>
    <w:rsid w:val="00DE3A2A"/>
    <w:rsid w:val="00DE46F8"/>
    <w:rsid w:val="00DE4D1B"/>
    <w:rsid w:val="00DE52E5"/>
    <w:rsid w:val="00DE5887"/>
    <w:rsid w:val="00DE6E99"/>
    <w:rsid w:val="00DE7CF3"/>
    <w:rsid w:val="00DF0F0B"/>
    <w:rsid w:val="00DF1705"/>
    <w:rsid w:val="00DF2549"/>
    <w:rsid w:val="00DF30A8"/>
    <w:rsid w:val="00DF362A"/>
    <w:rsid w:val="00DF4376"/>
    <w:rsid w:val="00DF5213"/>
    <w:rsid w:val="00DF53FF"/>
    <w:rsid w:val="00DF7304"/>
    <w:rsid w:val="00DF7318"/>
    <w:rsid w:val="00DF74A1"/>
    <w:rsid w:val="00E001AE"/>
    <w:rsid w:val="00E00779"/>
    <w:rsid w:val="00E0177A"/>
    <w:rsid w:val="00E02643"/>
    <w:rsid w:val="00E03833"/>
    <w:rsid w:val="00E040BB"/>
    <w:rsid w:val="00E054C8"/>
    <w:rsid w:val="00E06816"/>
    <w:rsid w:val="00E06A38"/>
    <w:rsid w:val="00E104CD"/>
    <w:rsid w:val="00E10D3F"/>
    <w:rsid w:val="00E1118D"/>
    <w:rsid w:val="00E12219"/>
    <w:rsid w:val="00E128E5"/>
    <w:rsid w:val="00E1338E"/>
    <w:rsid w:val="00E13FEB"/>
    <w:rsid w:val="00E14572"/>
    <w:rsid w:val="00E14BBE"/>
    <w:rsid w:val="00E161F9"/>
    <w:rsid w:val="00E17AFD"/>
    <w:rsid w:val="00E17C44"/>
    <w:rsid w:val="00E213F7"/>
    <w:rsid w:val="00E21FEE"/>
    <w:rsid w:val="00E22C6D"/>
    <w:rsid w:val="00E241DA"/>
    <w:rsid w:val="00E24AA2"/>
    <w:rsid w:val="00E275A4"/>
    <w:rsid w:val="00E30599"/>
    <w:rsid w:val="00E30A32"/>
    <w:rsid w:val="00E311B7"/>
    <w:rsid w:val="00E313E3"/>
    <w:rsid w:val="00E31547"/>
    <w:rsid w:val="00E329E8"/>
    <w:rsid w:val="00E33522"/>
    <w:rsid w:val="00E33DFF"/>
    <w:rsid w:val="00E3438D"/>
    <w:rsid w:val="00E3567A"/>
    <w:rsid w:val="00E35ACD"/>
    <w:rsid w:val="00E36F46"/>
    <w:rsid w:val="00E370C9"/>
    <w:rsid w:val="00E37402"/>
    <w:rsid w:val="00E3740D"/>
    <w:rsid w:val="00E400E7"/>
    <w:rsid w:val="00E4051C"/>
    <w:rsid w:val="00E40E33"/>
    <w:rsid w:val="00E410F3"/>
    <w:rsid w:val="00E4406C"/>
    <w:rsid w:val="00E4697C"/>
    <w:rsid w:val="00E51C4E"/>
    <w:rsid w:val="00E53A9C"/>
    <w:rsid w:val="00E542FB"/>
    <w:rsid w:val="00E5497A"/>
    <w:rsid w:val="00E54AAE"/>
    <w:rsid w:val="00E54C98"/>
    <w:rsid w:val="00E55272"/>
    <w:rsid w:val="00E55404"/>
    <w:rsid w:val="00E56A95"/>
    <w:rsid w:val="00E56D3B"/>
    <w:rsid w:val="00E56E26"/>
    <w:rsid w:val="00E572D1"/>
    <w:rsid w:val="00E57D45"/>
    <w:rsid w:val="00E57F0C"/>
    <w:rsid w:val="00E60279"/>
    <w:rsid w:val="00E605EC"/>
    <w:rsid w:val="00E606E2"/>
    <w:rsid w:val="00E60EF4"/>
    <w:rsid w:val="00E6121D"/>
    <w:rsid w:val="00E61744"/>
    <w:rsid w:val="00E62872"/>
    <w:rsid w:val="00E63AE4"/>
    <w:rsid w:val="00E64A57"/>
    <w:rsid w:val="00E64AFF"/>
    <w:rsid w:val="00E65599"/>
    <w:rsid w:val="00E65CFE"/>
    <w:rsid w:val="00E65DA9"/>
    <w:rsid w:val="00E66E4A"/>
    <w:rsid w:val="00E67959"/>
    <w:rsid w:val="00E70166"/>
    <w:rsid w:val="00E70CAA"/>
    <w:rsid w:val="00E70CC6"/>
    <w:rsid w:val="00E70E31"/>
    <w:rsid w:val="00E711E8"/>
    <w:rsid w:val="00E714B2"/>
    <w:rsid w:val="00E731D4"/>
    <w:rsid w:val="00E733C3"/>
    <w:rsid w:val="00E734AD"/>
    <w:rsid w:val="00E73C57"/>
    <w:rsid w:val="00E73D7B"/>
    <w:rsid w:val="00E742DF"/>
    <w:rsid w:val="00E7460C"/>
    <w:rsid w:val="00E74F34"/>
    <w:rsid w:val="00E75B8E"/>
    <w:rsid w:val="00E765A2"/>
    <w:rsid w:val="00E769AE"/>
    <w:rsid w:val="00E76F60"/>
    <w:rsid w:val="00E7728A"/>
    <w:rsid w:val="00E77862"/>
    <w:rsid w:val="00E77BF5"/>
    <w:rsid w:val="00E813BF"/>
    <w:rsid w:val="00E81471"/>
    <w:rsid w:val="00E84138"/>
    <w:rsid w:val="00E84139"/>
    <w:rsid w:val="00E84274"/>
    <w:rsid w:val="00E84881"/>
    <w:rsid w:val="00E851E5"/>
    <w:rsid w:val="00E853E5"/>
    <w:rsid w:val="00E854BD"/>
    <w:rsid w:val="00E8611D"/>
    <w:rsid w:val="00E868E6"/>
    <w:rsid w:val="00E86957"/>
    <w:rsid w:val="00E8707E"/>
    <w:rsid w:val="00E87144"/>
    <w:rsid w:val="00E903BB"/>
    <w:rsid w:val="00E91D6B"/>
    <w:rsid w:val="00E91F4E"/>
    <w:rsid w:val="00E9264C"/>
    <w:rsid w:val="00E934D7"/>
    <w:rsid w:val="00E93747"/>
    <w:rsid w:val="00E94023"/>
    <w:rsid w:val="00E960F4"/>
    <w:rsid w:val="00E962AC"/>
    <w:rsid w:val="00E96447"/>
    <w:rsid w:val="00E96531"/>
    <w:rsid w:val="00E967D2"/>
    <w:rsid w:val="00E97CF0"/>
    <w:rsid w:val="00E97D09"/>
    <w:rsid w:val="00EA151C"/>
    <w:rsid w:val="00EA31C8"/>
    <w:rsid w:val="00EA35E5"/>
    <w:rsid w:val="00EA4A02"/>
    <w:rsid w:val="00EA5413"/>
    <w:rsid w:val="00EA604D"/>
    <w:rsid w:val="00EA61CE"/>
    <w:rsid w:val="00EA7AE1"/>
    <w:rsid w:val="00EB0251"/>
    <w:rsid w:val="00EB04E7"/>
    <w:rsid w:val="00EB05E8"/>
    <w:rsid w:val="00EB090D"/>
    <w:rsid w:val="00EB1257"/>
    <w:rsid w:val="00EB24CB"/>
    <w:rsid w:val="00EB2BDE"/>
    <w:rsid w:val="00EB35FB"/>
    <w:rsid w:val="00EB364A"/>
    <w:rsid w:val="00EB3AA6"/>
    <w:rsid w:val="00EB4950"/>
    <w:rsid w:val="00EB521A"/>
    <w:rsid w:val="00EB6206"/>
    <w:rsid w:val="00EB638B"/>
    <w:rsid w:val="00EB6AEE"/>
    <w:rsid w:val="00EB70D9"/>
    <w:rsid w:val="00EB7A76"/>
    <w:rsid w:val="00EC243C"/>
    <w:rsid w:val="00EC3B3C"/>
    <w:rsid w:val="00EC4B67"/>
    <w:rsid w:val="00EC5359"/>
    <w:rsid w:val="00EC664F"/>
    <w:rsid w:val="00EC6B8B"/>
    <w:rsid w:val="00EC7119"/>
    <w:rsid w:val="00EC7D7E"/>
    <w:rsid w:val="00ED117D"/>
    <w:rsid w:val="00ED18E4"/>
    <w:rsid w:val="00ED19CA"/>
    <w:rsid w:val="00ED24E6"/>
    <w:rsid w:val="00ED490F"/>
    <w:rsid w:val="00ED5678"/>
    <w:rsid w:val="00ED57D3"/>
    <w:rsid w:val="00ED5AF2"/>
    <w:rsid w:val="00ED6288"/>
    <w:rsid w:val="00ED709C"/>
    <w:rsid w:val="00ED745A"/>
    <w:rsid w:val="00EE0B37"/>
    <w:rsid w:val="00EE1CD3"/>
    <w:rsid w:val="00EE2854"/>
    <w:rsid w:val="00EE3B77"/>
    <w:rsid w:val="00EE4BA1"/>
    <w:rsid w:val="00EE4F7A"/>
    <w:rsid w:val="00EE63CC"/>
    <w:rsid w:val="00EE6C09"/>
    <w:rsid w:val="00EE7978"/>
    <w:rsid w:val="00EF00DD"/>
    <w:rsid w:val="00EF0BCA"/>
    <w:rsid w:val="00EF29F8"/>
    <w:rsid w:val="00EF4B37"/>
    <w:rsid w:val="00EF4FD5"/>
    <w:rsid w:val="00EF51F0"/>
    <w:rsid w:val="00EF5327"/>
    <w:rsid w:val="00EF5E88"/>
    <w:rsid w:val="00EF63DB"/>
    <w:rsid w:val="00EF68EC"/>
    <w:rsid w:val="00EF6B40"/>
    <w:rsid w:val="00EF74C2"/>
    <w:rsid w:val="00EF7AD2"/>
    <w:rsid w:val="00F00445"/>
    <w:rsid w:val="00F004C4"/>
    <w:rsid w:val="00F00A6E"/>
    <w:rsid w:val="00F00AD7"/>
    <w:rsid w:val="00F00BC6"/>
    <w:rsid w:val="00F00BFF"/>
    <w:rsid w:val="00F0106A"/>
    <w:rsid w:val="00F03052"/>
    <w:rsid w:val="00F0358D"/>
    <w:rsid w:val="00F039D1"/>
    <w:rsid w:val="00F03D71"/>
    <w:rsid w:val="00F04995"/>
    <w:rsid w:val="00F04F59"/>
    <w:rsid w:val="00F0570A"/>
    <w:rsid w:val="00F05B0D"/>
    <w:rsid w:val="00F0646A"/>
    <w:rsid w:val="00F06DF4"/>
    <w:rsid w:val="00F112C2"/>
    <w:rsid w:val="00F11953"/>
    <w:rsid w:val="00F13C28"/>
    <w:rsid w:val="00F13D22"/>
    <w:rsid w:val="00F13EC1"/>
    <w:rsid w:val="00F143A5"/>
    <w:rsid w:val="00F1493E"/>
    <w:rsid w:val="00F151DC"/>
    <w:rsid w:val="00F1579F"/>
    <w:rsid w:val="00F16FEC"/>
    <w:rsid w:val="00F1720A"/>
    <w:rsid w:val="00F175F8"/>
    <w:rsid w:val="00F202BD"/>
    <w:rsid w:val="00F20896"/>
    <w:rsid w:val="00F21E09"/>
    <w:rsid w:val="00F225F5"/>
    <w:rsid w:val="00F235E5"/>
    <w:rsid w:val="00F236C3"/>
    <w:rsid w:val="00F236F9"/>
    <w:rsid w:val="00F23D62"/>
    <w:rsid w:val="00F26324"/>
    <w:rsid w:val="00F2724F"/>
    <w:rsid w:val="00F27491"/>
    <w:rsid w:val="00F27A15"/>
    <w:rsid w:val="00F303E2"/>
    <w:rsid w:val="00F308BF"/>
    <w:rsid w:val="00F309C0"/>
    <w:rsid w:val="00F30E3B"/>
    <w:rsid w:val="00F30E71"/>
    <w:rsid w:val="00F316A0"/>
    <w:rsid w:val="00F318FC"/>
    <w:rsid w:val="00F319AE"/>
    <w:rsid w:val="00F31A06"/>
    <w:rsid w:val="00F31A8C"/>
    <w:rsid w:val="00F33334"/>
    <w:rsid w:val="00F337E6"/>
    <w:rsid w:val="00F33F98"/>
    <w:rsid w:val="00F346AE"/>
    <w:rsid w:val="00F34E1A"/>
    <w:rsid w:val="00F34EF1"/>
    <w:rsid w:val="00F359F9"/>
    <w:rsid w:val="00F35A39"/>
    <w:rsid w:val="00F35F10"/>
    <w:rsid w:val="00F37177"/>
    <w:rsid w:val="00F37A38"/>
    <w:rsid w:val="00F40506"/>
    <w:rsid w:val="00F40DA0"/>
    <w:rsid w:val="00F4112C"/>
    <w:rsid w:val="00F414B2"/>
    <w:rsid w:val="00F42E46"/>
    <w:rsid w:val="00F431EA"/>
    <w:rsid w:val="00F43B64"/>
    <w:rsid w:val="00F4527E"/>
    <w:rsid w:val="00F45BEB"/>
    <w:rsid w:val="00F460F5"/>
    <w:rsid w:val="00F46275"/>
    <w:rsid w:val="00F466D4"/>
    <w:rsid w:val="00F46705"/>
    <w:rsid w:val="00F46838"/>
    <w:rsid w:val="00F46BAA"/>
    <w:rsid w:val="00F46CAD"/>
    <w:rsid w:val="00F47038"/>
    <w:rsid w:val="00F478B4"/>
    <w:rsid w:val="00F47B62"/>
    <w:rsid w:val="00F51854"/>
    <w:rsid w:val="00F51989"/>
    <w:rsid w:val="00F51C97"/>
    <w:rsid w:val="00F51D6A"/>
    <w:rsid w:val="00F520FD"/>
    <w:rsid w:val="00F528B8"/>
    <w:rsid w:val="00F53892"/>
    <w:rsid w:val="00F55645"/>
    <w:rsid w:val="00F55967"/>
    <w:rsid w:val="00F55B35"/>
    <w:rsid w:val="00F606B1"/>
    <w:rsid w:val="00F60757"/>
    <w:rsid w:val="00F6102A"/>
    <w:rsid w:val="00F61327"/>
    <w:rsid w:val="00F62172"/>
    <w:rsid w:val="00F626CE"/>
    <w:rsid w:val="00F62709"/>
    <w:rsid w:val="00F62D7E"/>
    <w:rsid w:val="00F6306C"/>
    <w:rsid w:val="00F64152"/>
    <w:rsid w:val="00F6447A"/>
    <w:rsid w:val="00F645A1"/>
    <w:rsid w:val="00F647D9"/>
    <w:rsid w:val="00F649AC"/>
    <w:rsid w:val="00F64B96"/>
    <w:rsid w:val="00F653F8"/>
    <w:rsid w:val="00F655E8"/>
    <w:rsid w:val="00F65FF8"/>
    <w:rsid w:val="00F666F6"/>
    <w:rsid w:val="00F66D00"/>
    <w:rsid w:val="00F66FBC"/>
    <w:rsid w:val="00F67880"/>
    <w:rsid w:val="00F67923"/>
    <w:rsid w:val="00F679E0"/>
    <w:rsid w:val="00F67F4C"/>
    <w:rsid w:val="00F70E5F"/>
    <w:rsid w:val="00F731F5"/>
    <w:rsid w:val="00F73898"/>
    <w:rsid w:val="00F74125"/>
    <w:rsid w:val="00F74333"/>
    <w:rsid w:val="00F7439C"/>
    <w:rsid w:val="00F76F05"/>
    <w:rsid w:val="00F77296"/>
    <w:rsid w:val="00F77AD6"/>
    <w:rsid w:val="00F80BA0"/>
    <w:rsid w:val="00F80F5D"/>
    <w:rsid w:val="00F80FC4"/>
    <w:rsid w:val="00F81184"/>
    <w:rsid w:val="00F83A4F"/>
    <w:rsid w:val="00F83E71"/>
    <w:rsid w:val="00F83F99"/>
    <w:rsid w:val="00F84EB4"/>
    <w:rsid w:val="00F85B08"/>
    <w:rsid w:val="00F86905"/>
    <w:rsid w:val="00F86BB2"/>
    <w:rsid w:val="00F870E0"/>
    <w:rsid w:val="00F87C4E"/>
    <w:rsid w:val="00F90680"/>
    <w:rsid w:val="00F910BB"/>
    <w:rsid w:val="00F921B7"/>
    <w:rsid w:val="00F928D4"/>
    <w:rsid w:val="00F92B20"/>
    <w:rsid w:val="00F9383E"/>
    <w:rsid w:val="00F944E7"/>
    <w:rsid w:val="00F946DB"/>
    <w:rsid w:val="00F95D0E"/>
    <w:rsid w:val="00F96844"/>
    <w:rsid w:val="00F976F0"/>
    <w:rsid w:val="00FA0D3E"/>
    <w:rsid w:val="00FA0E1D"/>
    <w:rsid w:val="00FA2C08"/>
    <w:rsid w:val="00FA34B8"/>
    <w:rsid w:val="00FA3584"/>
    <w:rsid w:val="00FA4285"/>
    <w:rsid w:val="00FA59F5"/>
    <w:rsid w:val="00FA66AF"/>
    <w:rsid w:val="00FA679A"/>
    <w:rsid w:val="00FA68CD"/>
    <w:rsid w:val="00FA6D54"/>
    <w:rsid w:val="00FA7350"/>
    <w:rsid w:val="00FA7398"/>
    <w:rsid w:val="00FB14BA"/>
    <w:rsid w:val="00FB14DC"/>
    <w:rsid w:val="00FB1AD4"/>
    <w:rsid w:val="00FB2D3A"/>
    <w:rsid w:val="00FB2DAF"/>
    <w:rsid w:val="00FB36AD"/>
    <w:rsid w:val="00FB4D80"/>
    <w:rsid w:val="00FB553B"/>
    <w:rsid w:val="00FB574A"/>
    <w:rsid w:val="00FB6196"/>
    <w:rsid w:val="00FB625E"/>
    <w:rsid w:val="00FB6ECC"/>
    <w:rsid w:val="00FB70F7"/>
    <w:rsid w:val="00FB77BA"/>
    <w:rsid w:val="00FB7991"/>
    <w:rsid w:val="00FB7BC3"/>
    <w:rsid w:val="00FC0892"/>
    <w:rsid w:val="00FC1334"/>
    <w:rsid w:val="00FC1BA4"/>
    <w:rsid w:val="00FC25DC"/>
    <w:rsid w:val="00FC2BE6"/>
    <w:rsid w:val="00FC330C"/>
    <w:rsid w:val="00FC3399"/>
    <w:rsid w:val="00FC41D0"/>
    <w:rsid w:val="00FC4EDC"/>
    <w:rsid w:val="00FC5665"/>
    <w:rsid w:val="00FC5884"/>
    <w:rsid w:val="00FC5F39"/>
    <w:rsid w:val="00FC66AB"/>
    <w:rsid w:val="00FC68F6"/>
    <w:rsid w:val="00FC6B99"/>
    <w:rsid w:val="00FC7E55"/>
    <w:rsid w:val="00FD0E23"/>
    <w:rsid w:val="00FD152A"/>
    <w:rsid w:val="00FD1952"/>
    <w:rsid w:val="00FD1DDE"/>
    <w:rsid w:val="00FD27C7"/>
    <w:rsid w:val="00FD33DA"/>
    <w:rsid w:val="00FD484B"/>
    <w:rsid w:val="00FD4F44"/>
    <w:rsid w:val="00FD5187"/>
    <w:rsid w:val="00FD53AE"/>
    <w:rsid w:val="00FD5425"/>
    <w:rsid w:val="00FD5C3C"/>
    <w:rsid w:val="00FD69E0"/>
    <w:rsid w:val="00FD6EA5"/>
    <w:rsid w:val="00FD71A8"/>
    <w:rsid w:val="00FD7BDC"/>
    <w:rsid w:val="00FE05CF"/>
    <w:rsid w:val="00FE1272"/>
    <w:rsid w:val="00FE21C4"/>
    <w:rsid w:val="00FE45DA"/>
    <w:rsid w:val="00FE5F44"/>
    <w:rsid w:val="00FE7ECE"/>
    <w:rsid w:val="00FF04DD"/>
    <w:rsid w:val="00FF0A13"/>
    <w:rsid w:val="00FF1261"/>
    <w:rsid w:val="00FF148F"/>
    <w:rsid w:val="00FF17A6"/>
    <w:rsid w:val="00FF1E12"/>
    <w:rsid w:val="00FF2381"/>
    <w:rsid w:val="00FF2F4B"/>
    <w:rsid w:val="00FF3E50"/>
    <w:rsid w:val="00FF46F2"/>
    <w:rsid w:val="00FF4AA0"/>
    <w:rsid w:val="00FF6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E149A0-C98D-44DE-BDD5-B1FA2D645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F19"/>
  </w:style>
  <w:style w:type="paragraph" w:styleId="Heading1">
    <w:name w:val="heading 1"/>
    <w:next w:val="Normal"/>
    <w:link w:val="Heading1Char"/>
    <w:uiPriority w:val="9"/>
    <w:qFormat/>
    <w:rsid w:val="00683704"/>
    <w:pPr>
      <w:keepNext/>
      <w:keepLines/>
      <w:spacing w:before="240" w:after="0" w:line="276" w:lineRule="auto"/>
      <w:jc w:val="both"/>
      <w:outlineLvl w:val="0"/>
    </w:pPr>
    <w:rPr>
      <w:rFonts w:eastAsia="Times New Roman" w:cs="Times New Roman"/>
      <w:bCs/>
      <w:color w:val="76923C"/>
      <w:sz w:val="40"/>
      <w:szCs w:val="40"/>
    </w:rPr>
  </w:style>
  <w:style w:type="paragraph" w:styleId="Heading2">
    <w:name w:val="heading 2"/>
    <w:basedOn w:val="Normal"/>
    <w:next w:val="Normal"/>
    <w:link w:val="Heading2Char"/>
    <w:uiPriority w:val="9"/>
    <w:unhideWhenUsed/>
    <w:qFormat/>
    <w:rsid w:val="004250C2"/>
    <w:pPr>
      <w:keepNext/>
      <w:keepLines/>
      <w:spacing w:before="120" w:after="120" w:line="276" w:lineRule="auto"/>
      <w:jc w:val="both"/>
      <w:outlineLvl w:val="1"/>
    </w:pPr>
    <w:rPr>
      <w:rFonts w:ascii="Calibri" w:eastAsia="Times New Roman" w:hAnsi="Calibri" w:cs="Times New Roman"/>
      <w:b/>
      <w:bCs/>
      <w:color w:val="548DD4"/>
      <w:sz w:val="28"/>
      <w:szCs w:val="28"/>
    </w:rPr>
  </w:style>
  <w:style w:type="paragraph" w:styleId="Heading3">
    <w:name w:val="heading 3"/>
    <w:basedOn w:val="ListParagraph"/>
    <w:next w:val="Normal"/>
    <w:link w:val="Heading3Char"/>
    <w:autoRedefine/>
    <w:uiPriority w:val="9"/>
    <w:unhideWhenUsed/>
    <w:qFormat/>
    <w:rsid w:val="00C11684"/>
    <w:pPr>
      <w:numPr>
        <w:numId w:val="7"/>
      </w:numPr>
      <w:spacing w:before="0" w:line="240" w:lineRule="auto"/>
      <w:outlineLvl w:val="2"/>
    </w:pPr>
    <w:rPr>
      <w:b/>
      <w:color w:val="2E74B5" w:themeColor="accent1" w:themeShade="BF"/>
      <w:sz w:val="28"/>
      <w:szCs w:val="28"/>
    </w:rPr>
  </w:style>
  <w:style w:type="paragraph" w:styleId="Heading4">
    <w:name w:val="heading 4"/>
    <w:basedOn w:val="MMTopic2"/>
    <w:next w:val="Normal"/>
    <w:link w:val="Heading4Char"/>
    <w:autoRedefine/>
    <w:uiPriority w:val="9"/>
    <w:unhideWhenUsed/>
    <w:qFormat/>
    <w:rsid w:val="004567F6"/>
    <w:pPr>
      <w:numPr>
        <w:numId w:val="7"/>
      </w:numPr>
      <w:spacing w:before="240" w:line="240" w:lineRule="auto"/>
      <w:ind w:left="1400" w:hanging="720"/>
      <w:jc w:val="left"/>
      <w:outlineLvl w:val="3"/>
    </w:pPr>
    <w:rPr>
      <w:rFonts w:ascii="Calibri" w:hAnsi="Calibri"/>
      <w:sz w:val="24"/>
      <w:szCs w:val="22"/>
    </w:rPr>
  </w:style>
  <w:style w:type="paragraph" w:styleId="Heading5">
    <w:name w:val="heading 5"/>
    <w:basedOn w:val="MMTopic3"/>
    <w:next w:val="Normal"/>
    <w:link w:val="Heading5Char"/>
    <w:uiPriority w:val="9"/>
    <w:unhideWhenUsed/>
    <w:qFormat/>
    <w:rsid w:val="004567F6"/>
    <w:pPr>
      <w:numPr>
        <w:numId w:val="14"/>
      </w:numPr>
      <w:outlineLvl w:val="4"/>
    </w:pPr>
    <w:rPr>
      <w:b w:val="0"/>
    </w:rPr>
  </w:style>
  <w:style w:type="paragraph" w:styleId="Heading6">
    <w:name w:val="heading 6"/>
    <w:basedOn w:val="Normal"/>
    <w:next w:val="Normal"/>
    <w:link w:val="Heading6Char"/>
    <w:uiPriority w:val="9"/>
    <w:unhideWhenUsed/>
    <w:qFormat/>
    <w:rsid w:val="000D425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11684"/>
    <w:rPr>
      <w:rFonts w:eastAsia="Calibri" w:cs="Times New Roman"/>
      <w:b/>
      <w:color w:val="2E74B5" w:themeColor="accent1" w:themeShade="BF"/>
      <w:sz w:val="28"/>
      <w:szCs w:val="28"/>
    </w:rPr>
  </w:style>
  <w:style w:type="paragraph" w:styleId="NoSpacing">
    <w:name w:val="No Spacing"/>
    <w:aliases w:val="Normal Text"/>
    <w:next w:val="Normal"/>
    <w:link w:val="NoSpacingChar"/>
    <w:autoRedefine/>
    <w:uiPriority w:val="1"/>
    <w:qFormat/>
    <w:rsid w:val="006B34F4"/>
    <w:pPr>
      <w:spacing w:after="0" w:line="360" w:lineRule="auto"/>
    </w:pPr>
    <w:rPr>
      <w:rFonts w:ascii="Calibri" w:eastAsia="Calibri" w:hAnsi="Calibri" w:cs="Times New Roman"/>
      <w:color w:val="262626"/>
      <w:szCs w:val="20"/>
    </w:rPr>
  </w:style>
  <w:style w:type="character" w:customStyle="1" w:styleId="NoSpacingChar">
    <w:name w:val="No Spacing Char"/>
    <w:aliases w:val="Normal Text Char"/>
    <w:link w:val="NoSpacing"/>
    <w:uiPriority w:val="1"/>
    <w:rsid w:val="006B34F4"/>
    <w:rPr>
      <w:rFonts w:ascii="Calibri" w:eastAsia="Calibri" w:hAnsi="Calibri" w:cs="Times New Roman"/>
      <w:color w:val="262626"/>
      <w:szCs w:val="20"/>
    </w:rPr>
  </w:style>
  <w:style w:type="character" w:styleId="SubtleEmphasis">
    <w:name w:val="Subtle Emphasis"/>
    <w:uiPriority w:val="19"/>
    <w:qFormat/>
    <w:rsid w:val="00C921D8"/>
    <w:rPr>
      <w:rFonts w:ascii="Arial" w:hAnsi="Arial"/>
      <w:i/>
      <w:iCs/>
      <w:color w:val="808080"/>
      <w:sz w:val="22"/>
    </w:rPr>
  </w:style>
  <w:style w:type="paragraph" w:styleId="TOC1">
    <w:name w:val="toc 1"/>
    <w:basedOn w:val="Index1"/>
    <w:next w:val="Index1"/>
    <w:link w:val="TOC1Char"/>
    <w:uiPriority w:val="39"/>
    <w:rsid w:val="00C921D8"/>
    <w:pPr>
      <w:spacing w:before="240" w:after="120" w:line="276" w:lineRule="auto"/>
      <w:ind w:left="0" w:firstLine="0"/>
    </w:pPr>
    <w:rPr>
      <w:rFonts w:ascii="Arial" w:eastAsia="Calibri" w:hAnsi="Arial" w:cs="Calibri"/>
      <w:b/>
      <w:bCs/>
      <w:color w:val="262626"/>
      <w:sz w:val="20"/>
      <w:szCs w:val="20"/>
    </w:rPr>
  </w:style>
  <w:style w:type="paragraph" w:styleId="TOC2">
    <w:name w:val="toc 2"/>
    <w:basedOn w:val="Normal"/>
    <w:next w:val="Normal"/>
    <w:uiPriority w:val="39"/>
    <w:rsid w:val="00C921D8"/>
    <w:pPr>
      <w:spacing w:before="120" w:after="0" w:line="276" w:lineRule="auto"/>
      <w:ind w:left="220"/>
    </w:pPr>
    <w:rPr>
      <w:rFonts w:ascii="Arial" w:eastAsia="Calibri" w:hAnsi="Arial" w:cs="Calibri"/>
      <w:i/>
      <w:iCs/>
      <w:color w:val="262626"/>
      <w:sz w:val="20"/>
      <w:szCs w:val="20"/>
    </w:rPr>
  </w:style>
  <w:style w:type="paragraph" w:styleId="Footer">
    <w:name w:val="footer"/>
    <w:basedOn w:val="Normal"/>
    <w:link w:val="FooterChar"/>
    <w:unhideWhenUsed/>
    <w:rsid w:val="00C921D8"/>
    <w:pPr>
      <w:tabs>
        <w:tab w:val="center" w:pos="4680"/>
        <w:tab w:val="right" w:pos="9360"/>
      </w:tabs>
      <w:spacing w:before="100" w:after="0" w:line="240" w:lineRule="auto"/>
      <w:jc w:val="both"/>
    </w:pPr>
    <w:rPr>
      <w:rFonts w:ascii="Arial" w:eastAsia="Calibri" w:hAnsi="Arial" w:cs="Times New Roman"/>
      <w:color w:val="262626"/>
      <w:sz w:val="20"/>
      <w:szCs w:val="20"/>
    </w:rPr>
  </w:style>
  <w:style w:type="character" w:customStyle="1" w:styleId="FooterChar">
    <w:name w:val="Footer Char"/>
    <w:basedOn w:val="DefaultParagraphFont"/>
    <w:link w:val="Footer"/>
    <w:rsid w:val="00C921D8"/>
    <w:rPr>
      <w:rFonts w:ascii="Arial" w:eastAsia="Calibri" w:hAnsi="Arial" w:cs="Times New Roman"/>
      <w:color w:val="262626"/>
      <w:sz w:val="20"/>
      <w:szCs w:val="20"/>
    </w:rPr>
  </w:style>
  <w:style w:type="character" w:customStyle="1" w:styleId="TOC1Char">
    <w:name w:val="TOC 1 Char"/>
    <w:link w:val="TOC1"/>
    <w:uiPriority w:val="39"/>
    <w:rsid w:val="00C921D8"/>
    <w:rPr>
      <w:rFonts w:ascii="Arial" w:eastAsia="Calibri" w:hAnsi="Arial" w:cs="Calibri"/>
      <w:b/>
      <w:bCs/>
      <w:color w:val="262626"/>
      <w:sz w:val="20"/>
      <w:szCs w:val="20"/>
    </w:rPr>
  </w:style>
  <w:style w:type="character" w:styleId="Hyperlink">
    <w:name w:val="Hyperlink"/>
    <w:uiPriority w:val="99"/>
    <w:unhideWhenUsed/>
    <w:rsid w:val="00C921D8"/>
    <w:rPr>
      <w:color w:val="0000FF"/>
      <w:u w:val="single"/>
    </w:rPr>
  </w:style>
  <w:style w:type="paragraph" w:styleId="ListParagraph">
    <w:name w:val="List Paragraph"/>
    <w:basedOn w:val="Normal"/>
    <w:uiPriority w:val="34"/>
    <w:qFormat/>
    <w:rsid w:val="003A42C3"/>
    <w:pPr>
      <w:numPr>
        <w:numId w:val="8"/>
      </w:numPr>
      <w:spacing w:before="100" w:after="0" w:line="360" w:lineRule="auto"/>
      <w:contextualSpacing/>
      <w:jc w:val="both"/>
    </w:pPr>
    <w:rPr>
      <w:rFonts w:eastAsia="Calibri" w:cs="Times New Roman"/>
      <w:color w:val="262626"/>
    </w:rPr>
  </w:style>
  <w:style w:type="paragraph" w:customStyle="1" w:styleId="MMTitle">
    <w:name w:val="MM Title"/>
    <w:basedOn w:val="Title"/>
    <w:link w:val="MMTitleChar"/>
    <w:rsid w:val="00C921D8"/>
    <w:pPr>
      <w:pBdr>
        <w:bottom w:val="single" w:sz="8" w:space="4" w:color="4F81BD"/>
      </w:pBdr>
      <w:spacing w:after="300"/>
    </w:pPr>
    <w:rPr>
      <w:rFonts w:ascii="Cambria" w:eastAsia="Times New Roman" w:hAnsi="Cambria" w:cs="Times New Roman"/>
      <w:color w:val="17365D"/>
      <w:spacing w:val="5"/>
      <w:sz w:val="52"/>
      <w:szCs w:val="52"/>
    </w:rPr>
  </w:style>
  <w:style w:type="character" w:customStyle="1" w:styleId="MMTitleChar">
    <w:name w:val="MM Title Char"/>
    <w:link w:val="MMTitle"/>
    <w:rsid w:val="00C921D8"/>
    <w:rPr>
      <w:rFonts w:ascii="Cambria" w:eastAsia="Times New Roman" w:hAnsi="Cambria" w:cs="Times New Roman"/>
      <w:color w:val="17365D"/>
      <w:spacing w:val="5"/>
      <w:kern w:val="28"/>
      <w:sz w:val="52"/>
      <w:szCs w:val="52"/>
    </w:rPr>
  </w:style>
  <w:style w:type="paragraph" w:customStyle="1" w:styleId="MMTopic1">
    <w:name w:val="MM Topic 1"/>
    <w:basedOn w:val="Heading1"/>
    <w:link w:val="MMTopic1Char"/>
    <w:rsid w:val="00C921D8"/>
    <w:pPr>
      <w:numPr>
        <w:numId w:val="1"/>
      </w:numPr>
      <w:spacing w:before="480"/>
    </w:pPr>
    <w:rPr>
      <w:rFonts w:ascii="Cambria" w:hAnsi="Cambria"/>
      <w:b/>
      <w:bCs w:val="0"/>
      <w:color w:val="365F91"/>
      <w:sz w:val="28"/>
      <w:szCs w:val="28"/>
    </w:rPr>
  </w:style>
  <w:style w:type="character" w:customStyle="1" w:styleId="MMTopic1Char">
    <w:name w:val="MM Topic 1 Char"/>
    <w:link w:val="MMTopic1"/>
    <w:rsid w:val="00C921D8"/>
    <w:rPr>
      <w:rFonts w:ascii="Cambria" w:eastAsia="Times New Roman" w:hAnsi="Cambria" w:cs="Times New Roman"/>
      <w:b/>
      <w:color w:val="365F91"/>
      <w:sz w:val="28"/>
      <w:szCs w:val="28"/>
    </w:rPr>
  </w:style>
  <w:style w:type="paragraph" w:customStyle="1" w:styleId="MMTopic2">
    <w:name w:val="MM Topic 2"/>
    <w:basedOn w:val="Heading2"/>
    <w:link w:val="MMTopic2Char"/>
    <w:rsid w:val="00C921D8"/>
    <w:pPr>
      <w:numPr>
        <w:ilvl w:val="1"/>
        <w:numId w:val="1"/>
      </w:numPr>
      <w:spacing w:before="200"/>
    </w:pPr>
    <w:rPr>
      <w:rFonts w:ascii="Cambria" w:hAnsi="Cambria"/>
      <w:b w:val="0"/>
      <w:bCs w:val="0"/>
      <w:color w:val="4F81BD"/>
    </w:rPr>
  </w:style>
  <w:style w:type="character" w:customStyle="1" w:styleId="MMTopic2Char">
    <w:name w:val="MM Topic 2 Char"/>
    <w:link w:val="MMTopic2"/>
    <w:rsid w:val="00C921D8"/>
    <w:rPr>
      <w:rFonts w:ascii="Cambria" w:eastAsia="Times New Roman" w:hAnsi="Cambria" w:cs="Times New Roman"/>
      <w:color w:val="4F81BD"/>
      <w:sz w:val="28"/>
      <w:szCs w:val="28"/>
    </w:rPr>
  </w:style>
  <w:style w:type="paragraph" w:customStyle="1" w:styleId="MMTopic3">
    <w:name w:val="MM Topic 3"/>
    <w:basedOn w:val="Heading3"/>
    <w:link w:val="MMTopic3Char"/>
    <w:rsid w:val="00C921D8"/>
    <w:pPr>
      <w:numPr>
        <w:ilvl w:val="2"/>
        <w:numId w:val="1"/>
      </w:numPr>
      <w:jc w:val="left"/>
    </w:pPr>
    <w:rPr>
      <w:color w:val="4F81BD"/>
      <w:sz w:val="22"/>
      <w:szCs w:val="22"/>
    </w:rPr>
  </w:style>
  <w:style w:type="paragraph" w:customStyle="1" w:styleId="MMTopic4">
    <w:name w:val="MM Topic 4"/>
    <w:basedOn w:val="Heading4"/>
    <w:rsid w:val="00C921D8"/>
    <w:pPr>
      <w:numPr>
        <w:ilvl w:val="3"/>
        <w:numId w:val="1"/>
      </w:numPr>
      <w:tabs>
        <w:tab w:val="num" w:pos="360"/>
      </w:tabs>
      <w:ind w:left="2880" w:hanging="360"/>
    </w:pPr>
    <w:rPr>
      <w:b/>
      <w:bCs/>
    </w:rPr>
  </w:style>
  <w:style w:type="paragraph" w:customStyle="1" w:styleId="MMMapGraphic">
    <w:name w:val="MM Map Graphic"/>
    <w:basedOn w:val="Normal"/>
    <w:link w:val="MMMapGraphicChar"/>
    <w:rsid w:val="00C921D8"/>
    <w:pPr>
      <w:spacing w:after="200" w:line="276" w:lineRule="auto"/>
    </w:pPr>
    <w:rPr>
      <w:rFonts w:ascii="Calibri" w:eastAsia="Calibri" w:hAnsi="Calibri" w:cs="Times New Roman"/>
    </w:rPr>
  </w:style>
  <w:style w:type="character" w:customStyle="1" w:styleId="MMMapGraphicChar">
    <w:name w:val="MM Map Graphic Char"/>
    <w:link w:val="MMMapGraphic"/>
    <w:rsid w:val="00C921D8"/>
    <w:rPr>
      <w:rFonts w:ascii="Calibri" w:eastAsia="Calibri" w:hAnsi="Calibri" w:cs="Times New Roman"/>
    </w:rPr>
  </w:style>
  <w:style w:type="paragraph" w:styleId="Index1">
    <w:name w:val="index 1"/>
    <w:basedOn w:val="Normal"/>
    <w:next w:val="Normal"/>
    <w:autoRedefine/>
    <w:uiPriority w:val="99"/>
    <w:semiHidden/>
    <w:unhideWhenUsed/>
    <w:rsid w:val="00C921D8"/>
    <w:pPr>
      <w:spacing w:after="0" w:line="240" w:lineRule="auto"/>
      <w:ind w:left="220" w:hanging="220"/>
    </w:pPr>
  </w:style>
  <w:style w:type="paragraph" w:styleId="Title">
    <w:name w:val="Title"/>
    <w:aliases w:val="DocT"/>
    <w:basedOn w:val="Normal"/>
    <w:next w:val="Normal"/>
    <w:link w:val="TitleChar"/>
    <w:uiPriority w:val="10"/>
    <w:qFormat/>
    <w:rsid w:val="00C921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DocT Char"/>
    <w:basedOn w:val="DefaultParagraphFont"/>
    <w:link w:val="Title"/>
    <w:uiPriority w:val="10"/>
    <w:rsid w:val="00C921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83704"/>
    <w:rPr>
      <w:rFonts w:eastAsia="Times New Roman" w:cs="Times New Roman"/>
      <w:bCs/>
      <w:color w:val="76923C"/>
      <w:sz w:val="40"/>
      <w:szCs w:val="40"/>
    </w:rPr>
  </w:style>
  <w:style w:type="character" w:customStyle="1" w:styleId="Heading2Char">
    <w:name w:val="Heading 2 Char"/>
    <w:basedOn w:val="DefaultParagraphFont"/>
    <w:link w:val="Heading2"/>
    <w:uiPriority w:val="9"/>
    <w:rsid w:val="004250C2"/>
    <w:rPr>
      <w:rFonts w:ascii="Calibri" w:eastAsia="Times New Roman" w:hAnsi="Calibri" w:cs="Times New Roman"/>
      <w:b/>
      <w:bCs/>
      <w:color w:val="548DD4"/>
      <w:sz w:val="28"/>
      <w:szCs w:val="28"/>
    </w:rPr>
  </w:style>
  <w:style w:type="character" w:customStyle="1" w:styleId="Heading4Char">
    <w:name w:val="Heading 4 Char"/>
    <w:basedOn w:val="DefaultParagraphFont"/>
    <w:link w:val="Heading4"/>
    <w:uiPriority w:val="9"/>
    <w:rsid w:val="004567F6"/>
    <w:rPr>
      <w:rFonts w:ascii="Calibri" w:eastAsia="Times New Roman" w:hAnsi="Calibri" w:cs="Times New Roman"/>
      <w:color w:val="4F81BD"/>
      <w:sz w:val="24"/>
    </w:rPr>
  </w:style>
  <w:style w:type="paragraph" w:styleId="Header">
    <w:name w:val="header"/>
    <w:basedOn w:val="Normal"/>
    <w:link w:val="HeaderChar"/>
    <w:uiPriority w:val="99"/>
    <w:unhideWhenUsed/>
    <w:rsid w:val="008319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9C4"/>
  </w:style>
  <w:style w:type="paragraph" w:styleId="ListBullet">
    <w:name w:val="List Bullet"/>
    <w:basedOn w:val="Normal"/>
    <w:uiPriority w:val="99"/>
    <w:unhideWhenUsed/>
    <w:rsid w:val="00BD2D49"/>
    <w:pPr>
      <w:numPr>
        <w:numId w:val="2"/>
      </w:numPr>
      <w:spacing w:before="100" w:after="100" w:line="360" w:lineRule="auto"/>
      <w:contextualSpacing/>
      <w:jc w:val="both"/>
    </w:pPr>
    <w:rPr>
      <w:rFonts w:ascii="Arial" w:eastAsia="Calibri" w:hAnsi="Arial" w:cs="Times New Roman"/>
      <w:color w:val="262626"/>
      <w:sz w:val="20"/>
      <w:szCs w:val="20"/>
    </w:rPr>
  </w:style>
  <w:style w:type="table" w:customStyle="1" w:styleId="Table">
    <w:name w:val="Table"/>
    <w:basedOn w:val="TableTheme"/>
    <w:uiPriority w:val="99"/>
    <w:rsid w:val="00BD2D49"/>
    <w:pPr>
      <w:spacing w:after="0" w:line="240" w:lineRule="auto"/>
      <w:ind w:left="144"/>
    </w:pPr>
    <w:rPr>
      <w:rFonts w:ascii="Arial" w:eastAsia="Calibri" w:hAnsi="Arial" w:cs="Times New Roman"/>
      <w:sz w:val="20"/>
      <w:szCs w:val="20"/>
      <w:lang w:val="en-IN" w:eastAsia="en-IN"/>
    </w:rPr>
    <w:tblPr>
      <w:tblBorders>
        <w:top w:val="single" w:sz="8" w:space="0" w:color="A6A6A6"/>
        <w:left w:val="single" w:sz="8" w:space="0" w:color="A6A6A6"/>
        <w:bottom w:val="single" w:sz="8" w:space="0" w:color="A6A6A6"/>
        <w:right w:val="single" w:sz="8" w:space="0" w:color="A6A6A6"/>
        <w:insideH w:val="single" w:sz="8" w:space="0" w:color="A6A6A6"/>
        <w:insideV w:val="single" w:sz="8" w:space="0" w:color="A6A6A6"/>
      </w:tblBorders>
    </w:tblPr>
    <w:tblStylePr w:type="firstRow">
      <w:pPr>
        <w:jc w:val="left"/>
      </w:pPr>
      <w:rPr>
        <w:rFonts w:ascii="Arial" w:hAnsi="Arial"/>
        <w:b/>
        <w:color w:val="FFFFFF"/>
        <w:sz w:val="22"/>
      </w:rPr>
      <w:tblPr/>
      <w:tcPr>
        <w:shd w:val="clear" w:color="auto" w:fill="D6E3BC"/>
      </w:tcPr>
    </w:tblStylePr>
  </w:style>
  <w:style w:type="table" w:styleId="TableGrid">
    <w:name w:val="Table Grid"/>
    <w:basedOn w:val="TableNormal"/>
    <w:rsid w:val="00BD2D49"/>
    <w:pPr>
      <w:spacing w:after="40" w:line="240" w:lineRule="auto"/>
    </w:pPr>
    <w:rPr>
      <w:rFonts w:ascii="Arial" w:eastAsia="Calibri" w:hAnsi="Arial" w:cs="Times New Roman"/>
      <w:sz w:val="20"/>
      <w:szCs w:val="20"/>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Pr>
    <w:tcPr>
      <w:shd w:val="clear" w:color="auto" w:fill="FFFFFF"/>
    </w:tcPr>
    <w:tblStylePr w:type="firstCol">
      <w:rPr>
        <w:rFonts w:ascii="Arial" w:hAnsi="Arial"/>
        <w:b/>
        <w:sz w:val="22"/>
      </w:rPr>
      <w:tblPr/>
      <w:tcPr>
        <w:shd w:val="clear" w:color="auto" w:fill="D6E3BC"/>
      </w:tcPr>
    </w:tblStylePr>
  </w:style>
  <w:style w:type="character" w:customStyle="1" w:styleId="mediumtext">
    <w:name w:val="mediumtext"/>
    <w:rsid w:val="00BD2D49"/>
  </w:style>
  <w:style w:type="table" w:customStyle="1" w:styleId="GridTable5Dark-Accent11">
    <w:name w:val="Grid Table 5 Dark - Accent 11"/>
    <w:basedOn w:val="TableNormal"/>
    <w:next w:val="GridTable5Dark-Accent1"/>
    <w:uiPriority w:val="50"/>
    <w:rsid w:val="00BD2D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12">
    <w:name w:val="Grid Table 5 Dark - Accent 12"/>
    <w:basedOn w:val="TableNormal"/>
    <w:next w:val="GridTable5Dark-Accent1"/>
    <w:uiPriority w:val="50"/>
    <w:rsid w:val="00BD2D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rFonts w:ascii="Arial" w:hAnsi="Arial"/>
        <w:b/>
        <w:bCs/>
        <w:color w:val="FFFFFF"/>
        <w:sz w:val="22"/>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Theme">
    <w:name w:val="Table Theme"/>
    <w:basedOn w:val="TableNormal"/>
    <w:uiPriority w:val="99"/>
    <w:semiHidden/>
    <w:unhideWhenUsed/>
    <w:rsid w:val="00BD2D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BD2D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OCHeading">
    <w:name w:val="TOC Heading"/>
    <w:basedOn w:val="Heading1"/>
    <w:next w:val="Normal"/>
    <w:uiPriority w:val="39"/>
    <w:unhideWhenUsed/>
    <w:qFormat/>
    <w:rsid w:val="0090024D"/>
    <w:pPr>
      <w:outlineLvl w:val="9"/>
    </w:pPr>
  </w:style>
  <w:style w:type="character" w:customStyle="1" w:styleId="MMTopic3Char">
    <w:name w:val="MM Topic 3 Char"/>
    <w:basedOn w:val="Heading3Char"/>
    <w:link w:val="MMTopic3"/>
    <w:rsid w:val="00354DE7"/>
    <w:rPr>
      <w:rFonts w:eastAsia="Calibri" w:cs="Times New Roman"/>
      <w:b/>
      <w:color w:val="4F81BD"/>
      <w:sz w:val="28"/>
      <w:szCs w:val="28"/>
    </w:rPr>
  </w:style>
  <w:style w:type="paragraph" w:styleId="TOC3">
    <w:name w:val="toc 3"/>
    <w:basedOn w:val="Normal"/>
    <w:next w:val="Normal"/>
    <w:autoRedefine/>
    <w:uiPriority w:val="39"/>
    <w:unhideWhenUsed/>
    <w:rsid w:val="00F478B4"/>
    <w:pPr>
      <w:spacing w:after="100"/>
      <w:ind w:left="440"/>
    </w:pPr>
  </w:style>
  <w:style w:type="character" w:customStyle="1" w:styleId="Heading5Char">
    <w:name w:val="Heading 5 Char"/>
    <w:basedOn w:val="DefaultParagraphFont"/>
    <w:link w:val="Heading5"/>
    <w:uiPriority w:val="9"/>
    <w:rsid w:val="00B9780F"/>
    <w:rPr>
      <w:rFonts w:eastAsia="Calibri" w:cs="Times New Roman"/>
      <w:color w:val="4F81BD"/>
    </w:rPr>
  </w:style>
  <w:style w:type="table" w:styleId="ListTable4-Accent1">
    <w:name w:val="List Table 4 Accent 1"/>
    <w:basedOn w:val="TableNormal"/>
    <w:uiPriority w:val="49"/>
    <w:rsid w:val="00B33C1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B33C1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6Char">
    <w:name w:val="Heading 6 Char"/>
    <w:basedOn w:val="DefaultParagraphFont"/>
    <w:link w:val="Heading6"/>
    <w:uiPriority w:val="9"/>
    <w:rsid w:val="000D4256"/>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36372">
      <w:bodyDiv w:val="1"/>
      <w:marLeft w:val="0"/>
      <w:marRight w:val="0"/>
      <w:marTop w:val="0"/>
      <w:marBottom w:val="0"/>
      <w:divBdr>
        <w:top w:val="none" w:sz="0" w:space="0" w:color="auto"/>
        <w:left w:val="none" w:sz="0" w:space="0" w:color="auto"/>
        <w:bottom w:val="none" w:sz="0" w:space="0" w:color="auto"/>
        <w:right w:val="none" w:sz="0" w:space="0" w:color="auto"/>
      </w:divBdr>
      <w:divsChild>
        <w:div w:id="2127771021">
          <w:marLeft w:val="547"/>
          <w:marRight w:val="0"/>
          <w:marTop w:val="0"/>
          <w:marBottom w:val="0"/>
          <w:divBdr>
            <w:top w:val="none" w:sz="0" w:space="0" w:color="auto"/>
            <w:left w:val="none" w:sz="0" w:space="0" w:color="auto"/>
            <w:bottom w:val="none" w:sz="0" w:space="0" w:color="auto"/>
            <w:right w:val="none" w:sz="0" w:space="0" w:color="auto"/>
          </w:divBdr>
        </w:div>
      </w:divsChild>
    </w:div>
    <w:div w:id="114033161">
      <w:bodyDiv w:val="1"/>
      <w:marLeft w:val="0"/>
      <w:marRight w:val="0"/>
      <w:marTop w:val="0"/>
      <w:marBottom w:val="0"/>
      <w:divBdr>
        <w:top w:val="none" w:sz="0" w:space="0" w:color="auto"/>
        <w:left w:val="none" w:sz="0" w:space="0" w:color="auto"/>
        <w:bottom w:val="none" w:sz="0" w:space="0" w:color="auto"/>
        <w:right w:val="none" w:sz="0" w:space="0" w:color="auto"/>
      </w:divBdr>
    </w:div>
    <w:div w:id="275724388">
      <w:bodyDiv w:val="1"/>
      <w:marLeft w:val="0"/>
      <w:marRight w:val="0"/>
      <w:marTop w:val="0"/>
      <w:marBottom w:val="0"/>
      <w:divBdr>
        <w:top w:val="none" w:sz="0" w:space="0" w:color="auto"/>
        <w:left w:val="none" w:sz="0" w:space="0" w:color="auto"/>
        <w:bottom w:val="none" w:sz="0" w:space="0" w:color="auto"/>
        <w:right w:val="none" w:sz="0" w:space="0" w:color="auto"/>
      </w:divBdr>
    </w:div>
    <w:div w:id="329409481">
      <w:bodyDiv w:val="1"/>
      <w:marLeft w:val="0"/>
      <w:marRight w:val="0"/>
      <w:marTop w:val="0"/>
      <w:marBottom w:val="0"/>
      <w:divBdr>
        <w:top w:val="none" w:sz="0" w:space="0" w:color="auto"/>
        <w:left w:val="none" w:sz="0" w:space="0" w:color="auto"/>
        <w:bottom w:val="none" w:sz="0" w:space="0" w:color="auto"/>
        <w:right w:val="none" w:sz="0" w:space="0" w:color="auto"/>
      </w:divBdr>
      <w:divsChild>
        <w:div w:id="65108451">
          <w:marLeft w:val="547"/>
          <w:marRight w:val="0"/>
          <w:marTop w:val="0"/>
          <w:marBottom w:val="0"/>
          <w:divBdr>
            <w:top w:val="none" w:sz="0" w:space="0" w:color="auto"/>
            <w:left w:val="none" w:sz="0" w:space="0" w:color="auto"/>
            <w:bottom w:val="none" w:sz="0" w:space="0" w:color="auto"/>
            <w:right w:val="none" w:sz="0" w:space="0" w:color="auto"/>
          </w:divBdr>
        </w:div>
      </w:divsChild>
    </w:div>
    <w:div w:id="595945593">
      <w:bodyDiv w:val="1"/>
      <w:marLeft w:val="0"/>
      <w:marRight w:val="0"/>
      <w:marTop w:val="0"/>
      <w:marBottom w:val="0"/>
      <w:divBdr>
        <w:top w:val="none" w:sz="0" w:space="0" w:color="auto"/>
        <w:left w:val="none" w:sz="0" w:space="0" w:color="auto"/>
        <w:bottom w:val="none" w:sz="0" w:space="0" w:color="auto"/>
        <w:right w:val="none" w:sz="0" w:space="0" w:color="auto"/>
      </w:divBdr>
    </w:div>
    <w:div w:id="601452586">
      <w:bodyDiv w:val="1"/>
      <w:marLeft w:val="0"/>
      <w:marRight w:val="0"/>
      <w:marTop w:val="0"/>
      <w:marBottom w:val="0"/>
      <w:divBdr>
        <w:top w:val="none" w:sz="0" w:space="0" w:color="auto"/>
        <w:left w:val="none" w:sz="0" w:space="0" w:color="auto"/>
        <w:bottom w:val="none" w:sz="0" w:space="0" w:color="auto"/>
        <w:right w:val="none" w:sz="0" w:space="0" w:color="auto"/>
      </w:divBdr>
    </w:div>
    <w:div w:id="622034608">
      <w:bodyDiv w:val="1"/>
      <w:marLeft w:val="0"/>
      <w:marRight w:val="0"/>
      <w:marTop w:val="0"/>
      <w:marBottom w:val="0"/>
      <w:divBdr>
        <w:top w:val="none" w:sz="0" w:space="0" w:color="auto"/>
        <w:left w:val="none" w:sz="0" w:space="0" w:color="auto"/>
        <w:bottom w:val="none" w:sz="0" w:space="0" w:color="auto"/>
        <w:right w:val="none" w:sz="0" w:space="0" w:color="auto"/>
      </w:divBdr>
    </w:div>
    <w:div w:id="660432472">
      <w:bodyDiv w:val="1"/>
      <w:marLeft w:val="0"/>
      <w:marRight w:val="0"/>
      <w:marTop w:val="0"/>
      <w:marBottom w:val="0"/>
      <w:divBdr>
        <w:top w:val="none" w:sz="0" w:space="0" w:color="auto"/>
        <w:left w:val="none" w:sz="0" w:space="0" w:color="auto"/>
        <w:bottom w:val="none" w:sz="0" w:space="0" w:color="auto"/>
        <w:right w:val="none" w:sz="0" w:space="0" w:color="auto"/>
      </w:divBdr>
    </w:div>
    <w:div w:id="674234914">
      <w:bodyDiv w:val="1"/>
      <w:marLeft w:val="0"/>
      <w:marRight w:val="0"/>
      <w:marTop w:val="0"/>
      <w:marBottom w:val="0"/>
      <w:divBdr>
        <w:top w:val="none" w:sz="0" w:space="0" w:color="auto"/>
        <w:left w:val="none" w:sz="0" w:space="0" w:color="auto"/>
        <w:bottom w:val="none" w:sz="0" w:space="0" w:color="auto"/>
        <w:right w:val="none" w:sz="0" w:space="0" w:color="auto"/>
      </w:divBdr>
    </w:div>
    <w:div w:id="724723150">
      <w:bodyDiv w:val="1"/>
      <w:marLeft w:val="0"/>
      <w:marRight w:val="0"/>
      <w:marTop w:val="0"/>
      <w:marBottom w:val="0"/>
      <w:divBdr>
        <w:top w:val="none" w:sz="0" w:space="0" w:color="auto"/>
        <w:left w:val="none" w:sz="0" w:space="0" w:color="auto"/>
        <w:bottom w:val="none" w:sz="0" w:space="0" w:color="auto"/>
        <w:right w:val="none" w:sz="0" w:space="0" w:color="auto"/>
      </w:divBdr>
    </w:div>
    <w:div w:id="862746740">
      <w:bodyDiv w:val="1"/>
      <w:marLeft w:val="0"/>
      <w:marRight w:val="0"/>
      <w:marTop w:val="0"/>
      <w:marBottom w:val="0"/>
      <w:divBdr>
        <w:top w:val="none" w:sz="0" w:space="0" w:color="auto"/>
        <w:left w:val="none" w:sz="0" w:space="0" w:color="auto"/>
        <w:bottom w:val="none" w:sz="0" w:space="0" w:color="auto"/>
        <w:right w:val="none" w:sz="0" w:space="0" w:color="auto"/>
      </w:divBdr>
    </w:div>
    <w:div w:id="946355775">
      <w:bodyDiv w:val="1"/>
      <w:marLeft w:val="0"/>
      <w:marRight w:val="0"/>
      <w:marTop w:val="0"/>
      <w:marBottom w:val="0"/>
      <w:divBdr>
        <w:top w:val="none" w:sz="0" w:space="0" w:color="auto"/>
        <w:left w:val="none" w:sz="0" w:space="0" w:color="auto"/>
        <w:bottom w:val="none" w:sz="0" w:space="0" w:color="auto"/>
        <w:right w:val="none" w:sz="0" w:space="0" w:color="auto"/>
      </w:divBdr>
    </w:div>
    <w:div w:id="958494207">
      <w:bodyDiv w:val="1"/>
      <w:marLeft w:val="0"/>
      <w:marRight w:val="0"/>
      <w:marTop w:val="0"/>
      <w:marBottom w:val="0"/>
      <w:divBdr>
        <w:top w:val="none" w:sz="0" w:space="0" w:color="auto"/>
        <w:left w:val="none" w:sz="0" w:space="0" w:color="auto"/>
        <w:bottom w:val="none" w:sz="0" w:space="0" w:color="auto"/>
        <w:right w:val="none" w:sz="0" w:space="0" w:color="auto"/>
      </w:divBdr>
    </w:div>
    <w:div w:id="981421446">
      <w:bodyDiv w:val="1"/>
      <w:marLeft w:val="0"/>
      <w:marRight w:val="0"/>
      <w:marTop w:val="0"/>
      <w:marBottom w:val="0"/>
      <w:divBdr>
        <w:top w:val="none" w:sz="0" w:space="0" w:color="auto"/>
        <w:left w:val="none" w:sz="0" w:space="0" w:color="auto"/>
        <w:bottom w:val="none" w:sz="0" w:space="0" w:color="auto"/>
        <w:right w:val="none" w:sz="0" w:space="0" w:color="auto"/>
      </w:divBdr>
    </w:div>
    <w:div w:id="1110397439">
      <w:bodyDiv w:val="1"/>
      <w:marLeft w:val="0"/>
      <w:marRight w:val="0"/>
      <w:marTop w:val="0"/>
      <w:marBottom w:val="0"/>
      <w:divBdr>
        <w:top w:val="none" w:sz="0" w:space="0" w:color="auto"/>
        <w:left w:val="none" w:sz="0" w:space="0" w:color="auto"/>
        <w:bottom w:val="none" w:sz="0" w:space="0" w:color="auto"/>
        <w:right w:val="none" w:sz="0" w:space="0" w:color="auto"/>
      </w:divBdr>
    </w:div>
    <w:div w:id="1154099559">
      <w:bodyDiv w:val="1"/>
      <w:marLeft w:val="0"/>
      <w:marRight w:val="0"/>
      <w:marTop w:val="0"/>
      <w:marBottom w:val="0"/>
      <w:divBdr>
        <w:top w:val="none" w:sz="0" w:space="0" w:color="auto"/>
        <w:left w:val="none" w:sz="0" w:space="0" w:color="auto"/>
        <w:bottom w:val="none" w:sz="0" w:space="0" w:color="auto"/>
        <w:right w:val="none" w:sz="0" w:space="0" w:color="auto"/>
      </w:divBdr>
    </w:div>
    <w:div w:id="1158114095">
      <w:bodyDiv w:val="1"/>
      <w:marLeft w:val="0"/>
      <w:marRight w:val="0"/>
      <w:marTop w:val="0"/>
      <w:marBottom w:val="0"/>
      <w:divBdr>
        <w:top w:val="none" w:sz="0" w:space="0" w:color="auto"/>
        <w:left w:val="none" w:sz="0" w:space="0" w:color="auto"/>
        <w:bottom w:val="none" w:sz="0" w:space="0" w:color="auto"/>
        <w:right w:val="none" w:sz="0" w:space="0" w:color="auto"/>
      </w:divBdr>
    </w:div>
    <w:div w:id="1166048674">
      <w:bodyDiv w:val="1"/>
      <w:marLeft w:val="0"/>
      <w:marRight w:val="0"/>
      <w:marTop w:val="0"/>
      <w:marBottom w:val="0"/>
      <w:divBdr>
        <w:top w:val="none" w:sz="0" w:space="0" w:color="auto"/>
        <w:left w:val="none" w:sz="0" w:space="0" w:color="auto"/>
        <w:bottom w:val="none" w:sz="0" w:space="0" w:color="auto"/>
        <w:right w:val="none" w:sz="0" w:space="0" w:color="auto"/>
      </w:divBdr>
    </w:div>
    <w:div w:id="1186360270">
      <w:bodyDiv w:val="1"/>
      <w:marLeft w:val="0"/>
      <w:marRight w:val="0"/>
      <w:marTop w:val="0"/>
      <w:marBottom w:val="0"/>
      <w:divBdr>
        <w:top w:val="none" w:sz="0" w:space="0" w:color="auto"/>
        <w:left w:val="none" w:sz="0" w:space="0" w:color="auto"/>
        <w:bottom w:val="none" w:sz="0" w:space="0" w:color="auto"/>
        <w:right w:val="none" w:sz="0" w:space="0" w:color="auto"/>
      </w:divBdr>
    </w:div>
    <w:div w:id="1275794502">
      <w:bodyDiv w:val="1"/>
      <w:marLeft w:val="0"/>
      <w:marRight w:val="0"/>
      <w:marTop w:val="0"/>
      <w:marBottom w:val="0"/>
      <w:divBdr>
        <w:top w:val="none" w:sz="0" w:space="0" w:color="auto"/>
        <w:left w:val="none" w:sz="0" w:space="0" w:color="auto"/>
        <w:bottom w:val="none" w:sz="0" w:space="0" w:color="auto"/>
        <w:right w:val="none" w:sz="0" w:space="0" w:color="auto"/>
      </w:divBdr>
    </w:div>
    <w:div w:id="1352343515">
      <w:bodyDiv w:val="1"/>
      <w:marLeft w:val="0"/>
      <w:marRight w:val="0"/>
      <w:marTop w:val="0"/>
      <w:marBottom w:val="0"/>
      <w:divBdr>
        <w:top w:val="none" w:sz="0" w:space="0" w:color="auto"/>
        <w:left w:val="none" w:sz="0" w:space="0" w:color="auto"/>
        <w:bottom w:val="none" w:sz="0" w:space="0" w:color="auto"/>
        <w:right w:val="none" w:sz="0" w:space="0" w:color="auto"/>
      </w:divBdr>
    </w:div>
    <w:div w:id="1391658795">
      <w:bodyDiv w:val="1"/>
      <w:marLeft w:val="0"/>
      <w:marRight w:val="0"/>
      <w:marTop w:val="0"/>
      <w:marBottom w:val="0"/>
      <w:divBdr>
        <w:top w:val="none" w:sz="0" w:space="0" w:color="auto"/>
        <w:left w:val="none" w:sz="0" w:space="0" w:color="auto"/>
        <w:bottom w:val="none" w:sz="0" w:space="0" w:color="auto"/>
        <w:right w:val="none" w:sz="0" w:space="0" w:color="auto"/>
      </w:divBdr>
    </w:div>
    <w:div w:id="1567718984">
      <w:bodyDiv w:val="1"/>
      <w:marLeft w:val="0"/>
      <w:marRight w:val="0"/>
      <w:marTop w:val="0"/>
      <w:marBottom w:val="0"/>
      <w:divBdr>
        <w:top w:val="none" w:sz="0" w:space="0" w:color="auto"/>
        <w:left w:val="none" w:sz="0" w:space="0" w:color="auto"/>
        <w:bottom w:val="none" w:sz="0" w:space="0" w:color="auto"/>
        <w:right w:val="none" w:sz="0" w:space="0" w:color="auto"/>
      </w:divBdr>
    </w:div>
    <w:div w:id="1870945739">
      <w:bodyDiv w:val="1"/>
      <w:marLeft w:val="0"/>
      <w:marRight w:val="0"/>
      <w:marTop w:val="0"/>
      <w:marBottom w:val="0"/>
      <w:divBdr>
        <w:top w:val="none" w:sz="0" w:space="0" w:color="auto"/>
        <w:left w:val="none" w:sz="0" w:space="0" w:color="auto"/>
        <w:bottom w:val="none" w:sz="0" w:space="0" w:color="auto"/>
        <w:right w:val="none" w:sz="0" w:space="0" w:color="auto"/>
      </w:divBdr>
    </w:div>
    <w:div w:id="1968658510">
      <w:bodyDiv w:val="1"/>
      <w:marLeft w:val="0"/>
      <w:marRight w:val="0"/>
      <w:marTop w:val="0"/>
      <w:marBottom w:val="0"/>
      <w:divBdr>
        <w:top w:val="none" w:sz="0" w:space="0" w:color="auto"/>
        <w:left w:val="none" w:sz="0" w:space="0" w:color="auto"/>
        <w:bottom w:val="none" w:sz="0" w:space="0" w:color="auto"/>
        <w:right w:val="none" w:sz="0" w:space="0" w:color="auto"/>
      </w:divBdr>
    </w:div>
    <w:div w:id="1997756617">
      <w:bodyDiv w:val="1"/>
      <w:marLeft w:val="0"/>
      <w:marRight w:val="0"/>
      <w:marTop w:val="0"/>
      <w:marBottom w:val="0"/>
      <w:divBdr>
        <w:top w:val="none" w:sz="0" w:space="0" w:color="auto"/>
        <w:left w:val="none" w:sz="0" w:space="0" w:color="auto"/>
        <w:bottom w:val="none" w:sz="0" w:space="0" w:color="auto"/>
        <w:right w:val="none" w:sz="0" w:space="0" w:color="auto"/>
      </w:divBdr>
    </w:div>
    <w:div w:id="2033415309">
      <w:bodyDiv w:val="1"/>
      <w:marLeft w:val="0"/>
      <w:marRight w:val="0"/>
      <w:marTop w:val="0"/>
      <w:marBottom w:val="0"/>
      <w:divBdr>
        <w:top w:val="none" w:sz="0" w:space="0" w:color="auto"/>
        <w:left w:val="none" w:sz="0" w:space="0" w:color="auto"/>
        <w:bottom w:val="none" w:sz="0" w:space="0" w:color="auto"/>
        <w:right w:val="none" w:sz="0" w:space="0" w:color="auto"/>
      </w:divBdr>
    </w:div>
    <w:div w:id="21093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scanner.kataykin.icamesscaner.free&amp;hl=en_US"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sales@radixweb.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dixweb.com" TargetMode="External"/><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0.pn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eshana\Documents\Template%20SO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F5E0C-CADD-44CD-9456-E6C2876B9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SOW</Template>
  <TotalTime>98</TotalTime>
  <Pages>11</Pages>
  <Words>2103</Words>
  <Characters>11990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Deshana Shah</dc:creator>
  <cp:keywords/>
  <dc:description/>
  <cp:lastModifiedBy>Deshana Shah</cp:lastModifiedBy>
  <cp:revision>31</cp:revision>
  <cp:lastPrinted>2019-05-20T11:21:00Z</cp:lastPrinted>
  <dcterms:created xsi:type="dcterms:W3CDTF">2019-05-20T11:22:00Z</dcterms:created>
  <dcterms:modified xsi:type="dcterms:W3CDTF">2019-05-29T11:46:00Z</dcterms:modified>
</cp:coreProperties>
</file>